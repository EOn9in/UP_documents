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571F85" w:rsidRPr="00571F85" w14:paraId="40BF124E" w14:textId="77777777" w:rsidTr="00571F85">
        <w:tc>
          <w:tcPr>
            <w:tcW w:w="4820" w:type="dxa"/>
          </w:tcPr>
          <w:p w14:paraId="4C093CB2" w14:textId="77777777" w:rsidR="00571F85" w:rsidRPr="00A257C0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196A5893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1FD4C610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УТВЕРЖДАЮ</w:t>
            </w:r>
          </w:p>
        </w:tc>
      </w:tr>
      <w:tr w:rsidR="00571F85" w:rsidRPr="00571F85" w14:paraId="35DBE82C" w14:textId="77777777" w:rsidTr="00571F85">
        <w:trPr>
          <w:trHeight w:val="2047"/>
        </w:trPr>
        <w:tc>
          <w:tcPr>
            <w:tcW w:w="4820" w:type="dxa"/>
          </w:tcPr>
          <w:p w14:paraId="7D2E008A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68D7B5E7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366A3DDA" w14:textId="7C4B27D4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Руководитель</w:t>
            </w:r>
            <w:r w:rsidR="004501F7">
              <w:rPr>
                <w:rFonts w:eastAsia="MS Mincho" w:cs="Arial"/>
              </w:rPr>
              <w:t xml:space="preserve"> образовательной программы</w:t>
            </w:r>
          </w:p>
          <w:p w14:paraId="24D3B35B" w14:textId="32172A7A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________________ Сергеева Е. Г.</w:t>
            </w:r>
          </w:p>
          <w:p w14:paraId="689477C2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22C3352E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571F85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5066BE3E" w14:textId="77777777" w:rsidR="00571F85" w:rsidRPr="00571F85" w:rsidRDefault="00571F85" w:rsidP="00571F85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  <w:lang w:val="en-US"/>
        </w:rPr>
      </w:pPr>
      <w:r w:rsidRPr="00571F85">
        <w:rPr>
          <w:rFonts w:eastAsia="MS Mincho" w:cs="Arial"/>
          <w:b/>
          <w:caps/>
          <w:sz w:val="32"/>
        </w:rPr>
        <w:t>ТЕХНИЧЕСКОЕ ЗАДАНИЕ</w:t>
      </w:r>
    </w:p>
    <w:p w14:paraId="109D3DB2" w14:textId="77777777" w:rsidR="00571F85" w:rsidRPr="00571F85" w:rsidRDefault="00571F85" w:rsidP="00571F85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на разработку</w:t>
      </w:r>
    </w:p>
    <w:p w14:paraId="7B54A216" w14:textId="391FE2A0" w:rsidR="00571F85" w:rsidRPr="00571F85" w:rsidRDefault="00571F85" w:rsidP="00571F85">
      <w:pPr>
        <w:suppressAutoHyphens/>
        <w:ind w:firstLine="0"/>
        <w:jc w:val="center"/>
        <w:rPr>
          <w:rFonts w:eastAsia="MS Mincho" w:cs="Arial"/>
          <w:u w:val="single"/>
        </w:rPr>
      </w:pPr>
      <w:r w:rsidRPr="00571F85">
        <w:rPr>
          <w:rFonts w:eastAsia="MS Mincho" w:cs="Arial"/>
          <w:u w:val="single"/>
        </w:rPr>
        <w:t xml:space="preserve">информационной системы для </w:t>
      </w:r>
      <w:r w:rsidR="004501F7">
        <w:rPr>
          <w:rFonts w:eastAsia="MS Mincho" w:cs="Arial"/>
          <w:u w:val="single"/>
        </w:rPr>
        <w:t>клининговой компании</w:t>
      </w:r>
    </w:p>
    <w:p w14:paraId="78DB30AE" w14:textId="77777777" w:rsidR="00571F85" w:rsidRPr="00571F85" w:rsidRDefault="00571F85" w:rsidP="00571F85">
      <w:pPr>
        <w:suppressAutoHyphens/>
        <w:rPr>
          <w:rFonts w:eastAsia="MS Mincho" w:cs="Arial"/>
        </w:rPr>
      </w:pPr>
    </w:p>
    <w:p w14:paraId="0BE78BCF" w14:textId="77777777" w:rsidR="00571F85" w:rsidRPr="00571F85" w:rsidRDefault="00571F85" w:rsidP="00571F85">
      <w:pPr>
        <w:suppressAutoHyphens/>
        <w:rPr>
          <w:rFonts w:eastAsia="MS Mincho" w:cs="Arial"/>
        </w:rPr>
      </w:pPr>
    </w:p>
    <w:tbl>
      <w:tblPr>
        <w:tblW w:w="10170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19"/>
        <w:gridCol w:w="1134"/>
        <w:gridCol w:w="4217"/>
      </w:tblGrid>
      <w:tr w:rsidR="00571F85" w:rsidRPr="00571F85" w14:paraId="7A20C7D7" w14:textId="77777777" w:rsidTr="00571F85">
        <w:tc>
          <w:tcPr>
            <w:tcW w:w="4820" w:type="dxa"/>
            <w:hideMark/>
          </w:tcPr>
          <w:p w14:paraId="4CEB3CC5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778730B9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18651D46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</w:tr>
      <w:tr w:rsidR="00571F85" w:rsidRPr="00571F85" w14:paraId="5F256B62" w14:textId="77777777" w:rsidTr="00571F85">
        <w:trPr>
          <w:trHeight w:val="1713"/>
        </w:trPr>
        <w:tc>
          <w:tcPr>
            <w:tcW w:w="4820" w:type="dxa"/>
            <w:hideMark/>
          </w:tcPr>
          <w:p w14:paraId="569F72E6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Колледж </w:t>
            </w:r>
            <w:proofErr w:type="spellStart"/>
            <w:r w:rsidRPr="00571F85">
              <w:rPr>
                <w:rFonts w:eastAsia="MS Mincho" w:cs="Arial"/>
              </w:rPr>
              <w:t>ВятГУ</w:t>
            </w:r>
            <w:proofErr w:type="spellEnd"/>
          </w:p>
          <w:p w14:paraId="3E07BBB2" w14:textId="42349CA8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Куликов</w:t>
            </w:r>
            <w:r w:rsidRPr="00571F85">
              <w:rPr>
                <w:rFonts w:eastAsia="MS Mincho" w:cs="Arial"/>
              </w:rPr>
              <w:t xml:space="preserve"> И.</w:t>
            </w:r>
            <w:r>
              <w:rPr>
                <w:rFonts w:eastAsia="MS Mincho" w:cs="Arial"/>
              </w:rPr>
              <w:t xml:space="preserve"> А.</w:t>
            </w:r>
          </w:p>
          <w:p w14:paraId="49B862D8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41B4E7BD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542B0D62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12AD4CA2" w14:textId="43BCF370" w:rsidR="00571F85" w:rsidRPr="00571F85" w:rsidRDefault="004501F7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</w:t>
            </w:r>
            <w:r w:rsidR="00571F85"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УП</w:t>
            </w:r>
          </w:p>
          <w:p w14:paraId="1D61A923" w14:textId="7E966CE4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4501F7">
              <w:rPr>
                <w:rFonts w:eastAsia="MS Mincho" w:cs="Arial"/>
              </w:rPr>
              <w:t>Долженкова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571F85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</w:t>
            </w:r>
            <w:r w:rsidR="004501F7">
              <w:rPr>
                <w:rFonts w:eastAsia="MS Mincho" w:cs="Arial"/>
              </w:rPr>
              <w:t>Л</w:t>
            </w:r>
            <w:r>
              <w:rPr>
                <w:rFonts w:eastAsia="MS Mincho" w:cs="Arial"/>
              </w:rPr>
              <w:t>.</w:t>
            </w:r>
          </w:p>
          <w:p w14:paraId="46A265BA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</w:tc>
      </w:tr>
      <w:tr w:rsidR="00571F85" w:rsidRPr="00571F85" w14:paraId="0B7B5D39" w14:textId="77777777" w:rsidTr="004501F7">
        <w:trPr>
          <w:trHeight w:val="420"/>
        </w:trPr>
        <w:tc>
          <w:tcPr>
            <w:tcW w:w="4820" w:type="dxa"/>
          </w:tcPr>
          <w:p w14:paraId="39956E23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34AEFEE5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38756A4A" w14:textId="1745E19B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571F85" w:rsidRPr="00571F85" w14:paraId="21F11FFC" w14:textId="77777777" w:rsidTr="004501F7">
        <w:trPr>
          <w:trHeight w:val="1713"/>
        </w:trPr>
        <w:tc>
          <w:tcPr>
            <w:tcW w:w="4820" w:type="dxa"/>
          </w:tcPr>
          <w:p w14:paraId="16B3FA00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118A7E83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6EFE0420" w14:textId="6EECA3BD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571F85" w:rsidRPr="00571F85" w14:paraId="310ACB5C" w14:textId="77777777" w:rsidTr="004501F7">
        <w:trPr>
          <w:trHeight w:val="420"/>
        </w:trPr>
        <w:tc>
          <w:tcPr>
            <w:tcW w:w="4820" w:type="dxa"/>
          </w:tcPr>
          <w:p w14:paraId="3A64D0CD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48AB2289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6858C858" w14:textId="07527EDA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571F85" w:rsidRPr="00571F85" w14:paraId="6D858A21" w14:textId="77777777" w:rsidTr="004501F7">
        <w:trPr>
          <w:trHeight w:val="1713"/>
        </w:trPr>
        <w:tc>
          <w:tcPr>
            <w:tcW w:w="4820" w:type="dxa"/>
          </w:tcPr>
          <w:p w14:paraId="062857C6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54BC081E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78BFB4BC" w14:textId="02D927F9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</w:tbl>
    <w:p w14:paraId="3710FB51" w14:textId="77777777" w:rsidR="00571F85" w:rsidRPr="00571F85" w:rsidRDefault="00571F85" w:rsidP="00571F85">
      <w:pPr>
        <w:suppressAutoHyphens/>
        <w:rPr>
          <w:rFonts w:eastAsia="MS Mincho" w:cs="Arial"/>
        </w:rPr>
      </w:pPr>
    </w:p>
    <w:p w14:paraId="2186187C" w14:textId="77777777" w:rsidR="00571F85" w:rsidRPr="00571F85" w:rsidRDefault="00571F85" w:rsidP="00571F85">
      <w:pPr>
        <w:suppressAutoHyphens/>
        <w:rPr>
          <w:rFonts w:eastAsia="MS Mincho" w:cs="Arial"/>
        </w:rPr>
      </w:pPr>
    </w:p>
    <w:p w14:paraId="30662085" w14:textId="1A1964D0" w:rsidR="00571F85" w:rsidRPr="00571F85" w:rsidRDefault="00571F85" w:rsidP="00571F85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202</w:t>
      </w:r>
      <w:r w:rsidR="00497E97">
        <w:rPr>
          <w:rFonts w:eastAsia="MS Mincho" w:cs="Arial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2660458B" w14:textId="16AB1873" w:rsidR="003E5807" w:rsidRDefault="00442256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865629" w:history="1">
            <w:r w:rsidR="003E5807" w:rsidRPr="00313339">
              <w:rPr>
                <w:rStyle w:val="a6"/>
              </w:rPr>
              <w:t>Введение</w:t>
            </w:r>
            <w:r w:rsidR="003E5807">
              <w:rPr>
                <w:webHidden/>
              </w:rPr>
              <w:tab/>
            </w:r>
            <w:r w:rsidR="003E5807">
              <w:rPr>
                <w:webHidden/>
              </w:rPr>
              <w:fldChar w:fldCharType="begin"/>
            </w:r>
            <w:r w:rsidR="003E5807">
              <w:rPr>
                <w:webHidden/>
              </w:rPr>
              <w:instrText xml:space="preserve"> PAGEREF _Toc178865629 \h </w:instrText>
            </w:r>
            <w:r w:rsidR="003E5807">
              <w:rPr>
                <w:webHidden/>
              </w:rPr>
            </w:r>
            <w:r w:rsidR="003E5807">
              <w:rPr>
                <w:webHidden/>
              </w:rPr>
              <w:fldChar w:fldCharType="separate"/>
            </w:r>
            <w:r w:rsidR="003E5807">
              <w:rPr>
                <w:webHidden/>
              </w:rPr>
              <w:t>3</w:t>
            </w:r>
            <w:r w:rsidR="003E5807">
              <w:rPr>
                <w:webHidden/>
              </w:rPr>
              <w:fldChar w:fldCharType="end"/>
            </w:r>
          </w:hyperlink>
        </w:p>
        <w:p w14:paraId="5658BAD7" w14:textId="65DA2E70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0" w:history="1">
            <w:r w:rsidRPr="00313339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049FAD" w14:textId="39EAB556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1" w:history="1">
            <w:r w:rsidRPr="00313339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6E73F5" w14:textId="6C85FF9C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2" w:history="1">
            <w:r w:rsidRPr="00313339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1635C1D" w14:textId="1B254A77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3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Наименование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D1A3C4" w14:textId="0C71B5FA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4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84913C" w14:textId="570088A4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5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Сведения об исполнителе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CC48E87" w14:textId="0928937F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6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Сведения о заказчике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B9CA1D1" w14:textId="53417F24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7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F8A16C" w14:textId="35C9FDAB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8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55858D" w14:textId="33591262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9" w:history="1">
            <w:r w:rsidRPr="00313339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6F1397A" w14:textId="2A07267F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0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Аналог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F36F38F" w14:textId="6D8DA895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1" w:history="1">
            <w:r w:rsidRPr="00313339">
              <w:rPr>
                <w:rStyle w:val="a6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  <w:lang w:eastAsia="en-US"/>
              </w:rPr>
              <w:t>Аналог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A2A80B4" w14:textId="45385740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2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Аналог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B98455E" w14:textId="0034359D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3" w:history="1">
            <w:r w:rsidRPr="00313339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AA0808" w14:textId="6956556D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4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502EF80" w14:textId="2E828556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5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CAADE1C" w14:textId="10E851E5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6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17C57D" w14:textId="6E88C1C1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7" w:history="1">
            <w:r w:rsidRPr="00313339">
              <w:rPr>
                <w:rStyle w:val="a6"/>
              </w:rPr>
              <w:t>5.3.1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Требование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5004D37" w14:textId="4EB2A655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8" w:history="1">
            <w:r w:rsidRPr="00313339">
              <w:rPr>
                <w:rStyle w:val="a6"/>
              </w:rPr>
              <w:t>5.3.2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Требование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79EF3BF" w14:textId="26DAD419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9" w:history="1">
            <w:r w:rsidRPr="00313339">
              <w:rPr>
                <w:rStyle w:val="a6"/>
              </w:rPr>
              <w:t>5.3.3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численности и квалификации персонала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7F9CC24" w14:textId="0F4A5EDC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0" w:history="1">
            <w:r w:rsidRPr="00313339">
              <w:rPr>
                <w:rStyle w:val="a6"/>
              </w:rPr>
              <w:t>5.3.4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показательным назначениям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5194E2F" w14:textId="717BF270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1" w:history="1">
            <w:r w:rsidRPr="00313339">
              <w:rPr>
                <w:rStyle w:val="a6"/>
              </w:rPr>
              <w:t>5.3.5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надёжности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6D91107" w14:textId="125A08EB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2" w:history="1">
            <w:r w:rsidRPr="00313339">
              <w:rPr>
                <w:rStyle w:val="a6"/>
              </w:rPr>
              <w:t>5.3.6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06F1CF9" w14:textId="673391B9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3" w:history="1">
            <w:r w:rsidRPr="00313339">
              <w:rPr>
                <w:rStyle w:val="a6"/>
              </w:rPr>
              <w:t>5.3.7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1B757B9" w14:textId="0867507F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4" w:history="1">
            <w:r w:rsidRPr="00313339">
              <w:rPr>
                <w:rStyle w:val="a6"/>
              </w:rPr>
              <w:t>5.3.8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эргономической и технической эстетике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1AD10D2" w14:textId="592FBE1C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5" w:history="1">
            <w:r w:rsidRPr="00313339">
              <w:rPr>
                <w:rStyle w:val="a6"/>
              </w:rPr>
              <w:t>5.3.9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стандартизации и унификации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76B4679" w14:textId="48035476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6" w:history="1">
            <w:r w:rsidRPr="00313339">
              <w:rPr>
                <w:rStyle w:val="a6"/>
              </w:rPr>
              <w:t>5.3.10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Дополнительные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97B5605" w14:textId="7544F01D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7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B9FAAEC" w14:textId="026175EA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8" w:history="1">
            <w:r w:rsidRPr="00313339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76D06EA" w14:textId="4E7182E8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9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Разработка ПО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CAEF70E" w14:textId="0CE295D6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0" w:history="1">
            <w:r w:rsidRPr="00313339">
              <w:rPr>
                <w:rStyle w:val="a6"/>
              </w:rPr>
              <w:t>6.1.1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Маркетинговое исследование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F48A8D4" w14:textId="335A7F41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1" w:history="1">
            <w:r w:rsidRPr="00313339">
              <w:rPr>
                <w:rStyle w:val="a6"/>
              </w:rPr>
              <w:t>6.1.2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Разработка архитектуры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181B790" w14:textId="693BEAEE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2" w:history="1">
            <w:r w:rsidRPr="00313339">
              <w:rPr>
                <w:rStyle w:val="a6"/>
              </w:rPr>
              <w:t>6.1.3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Разработка схемы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86BF48A" w14:textId="34A3F437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3" w:history="1">
            <w:r w:rsidRPr="00313339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Порядок разработки автоматизированных систем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0913B2E" w14:textId="343EED13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4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E984707" w14:textId="2B773195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5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Этапы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2E99FEC" w14:textId="72C0BC13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6" w:history="1">
            <w:r w:rsidRPr="00313339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7A90C69" w14:textId="7C55954D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7" w:history="1">
            <w:r w:rsidRPr="00313339">
              <w:rPr>
                <w:rStyle w:val="a6"/>
              </w:rPr>
              <w:t>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Порядок контроля и приемки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B4DCC5E" w14:textId="06C697C8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8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2A62323" w14:textId="4076157F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9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Общие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DB9FE6F" w14:textId="6A9EF29E" w:rsidR="005A4E60" w:rsidRPr="0006528E" w:rsidRDefault="00442256" w:rsidP="003E580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4CEE3E82" w14:textId="718FBD5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78865629"/>
      <w:r>
        <w:lastRenderedPageBreak/>
        <w:t>Вв</w:t>
      </w:r>
      <w:r w:rsidR="005A4E60" w:rsidRPr="00F62DCD">
        <w:t>едение</w:t>
      </w:r>
      <w:bookmarkEnd w:id="0"/>
    </w:p>
    <w:p w14:paraId="5BD71A56" w14:textId="08E7E4FD" w:rsidR="003E4725" w:rsidRDefault="003E4725" w:rsidP="003E4725">
      <w:pPr>
        <w:ind w:firstLine="709"/>
      </w:pPr>
      <w:r>
        <w:t>Данный документ является техническим заданием и</w:t>
      </w:r>
      <w:r w:rsidR="00A14847">
        <w:t>нформационной системы для к</w:t>
      </w:r>
      <w:r w:rsidR="008A1CA5">
        <w:t>лининговой компании</w:t>
      </w:r>
      <w:r>
        <w:t>, в нём описаны:</w:t>
      </w:r>
    </w:p>
    <w:p w14:paraId="661A3FCA" w14:textId="4EC125C4" w:rsidR="003E4725" w:rsidRDefault="003E4725" w:rsidP="003E4725">
      <w:pPr>
        <w:pStyle w:val="a0"/>
        <w:numPr>
          <w:ilvl w:val="0"/>
          <w:numId w:val="16"/>
        </w:numPr>
        <w:ind w:firstLine="709"/>
      </w:pPr>
      <w:r>
        <w:t>общие сведен</w:t>
      </w:r>
      <w:r w:rsidR="00C946BB">
        <w:t>и</w:t>
      </w:r>
      <w:r>
        <w:t>я о разработке;</w:t>
      </w:r>
    </w:p>
    <w:p w14:paraId="180E0D77" w14:textId="40E8963C" w:rsidR="003E4725" w:rsidRDefault="003E4725" w:rsidP="003E4725">
      <w:pPr>
        <w:pStyle w:val="a0"/>
        <w:numPr>
          <w:ilvl w:val="0"/>
          <w:numId w:val="16"/>
        </w:numPr>
        <w:ind w:left="0" w:firstLine="1429"/>
      </w:pPr>
      <w:r>
        <w:t>анализ предметной области;</w:t>
      </w:r>
    </w:p>
    <w:p w14:paraId="73416C39" w14:textId="16977694" w:rsidR="003E4725" w:rsidRDefault="003E4725" w:rsidP="00FE3EB0">
      <w:pPr>
        <w:pStyle w:val="a0"/>
        <w:numPr>
          <w:ilvl w:val="0"/>
          <w:numId w:val="16"/>
        </w:numPr>
        <w:ind w:firstLine="709"/>
      </w:pPr>
      <w:r>
        <w:t>требования к системе</w:t>
      </w:r>
      <w:r w:rsidR="002D2B23">
        <w:t>;</w:t>
      </w:r>
    </w:p>
    <w:p w14:paraId="3A0BEA8F" w14:textId="64A93332" w:rsidR="002D2B23" w:rsidRDefault="002D2B23" w:rsidP="00FE3EB0">
      <w:pPr>
        <w:pStyle w:val="a0"/>
        <w:numPr>
          <w:ilvl w:val="0"/>
          <w:numId w:val="16"/>
        </w:numPr>
        <w:ind w:firstLine="709"/>
      </w:pPr>
      <w:r>
        <w:t>требования к функциям.</w:t>
      </w:r>
    </w:p>
    <w:p w14:paraId="2FE1CD34" w14:textId="77777777" w:rsidR="003E4725" w:rsidRDefault="003E4725" w:rsidP="003E4725">
      <w:pPr>
        <w:ind w:firstLine="709"/>
      </w:pPr>
      <w:r>
        <w:t>Документ регламентирует этапы и сроки разработки, результаты этапов разработки, процедуру приёмо-сдаточных испытаний.</w:t>
      </w:r>
    </w:p>
    <w:p w14:paraId="048A1F88" w14:textId="77777777" w:rsidR="003E4725" w:rsidRDefault="003E4725" w:rsidP="003E4725">
      <w:pPr>
        <w:ind w:firstLine="709"/>
      </w:pPr>
      <w:r>
        <w:t>Документ предназначен для:</w:t>
      </w:r>
    </w:p>
    <w:p w14:paraId="41E85D80" w14:textId="4F12EA00" w:rsidR="003E4725" w:rsidRDefault="003E4725" w:rsidP="003E4725">
      <w:pPr>
        <w:pStyle w:val="a0"/>
        <w:numPr>
          <w:ilvl w:val="0"/>
          <w:numId w:val="17"/>
        </w:numPr>
        <w:ind w:firstLine="709"/>
      </w:pPr>
      <w:r>
        <w:t>Технического специалиста — разработчика, который будет осуществлять разработку и</w:t>
      </w:r>
      <w:r w:rsidR="00A14847">
        <w:t xml:space="preserve">нформационной системы для </w:t>
      </w:r>
      <w:r w:rsidR="008A1CA5">
        <w:t>клининговой компании</w:t>
      </w:r>
      <w:r w:rsidR="00B77378">
        <w:t>.</w:t>
      </w:r>
    </w:p>
    <w:p w14:paraId="2F19A634" w14:textId="1D0336D6" w:rsidR="00CC75F8" w:rsidRPr="00CC75F8" w:rsidRDefault="003E4725" w:rsidP="003E4725">
      <w:pPr>
        <w:pStyle w:val="a0"/>
        <w:numPr>
          <w:ilvl w:val="0"/>
          <w:numId w:val="17"/>
        </w:numPr>
        <w:ind w:firstLine="709"/>
      </w:pPr>
      <w:r>
        <w:t>Для ознакомления с требованиями членов приёмо-сдаточной комиссии.</w:t>
      </w:r>
    </w:p>
    <w:p w14:paraId="1EECD698" w14:textId="76504CE0" w:rsidR="008A3C7E" w:rsidRDefault="00C66D2E" w:rsidP="008F4105">
      <w:pPr>
        <w:pStyle w:val="1"/>
      </w:pPr>
      <w:bookmarkStart w:id="1" w:name="_Toc178865630"/>
      <w:bookmarkStart w:id="2" w:name="_Hlk128749851"/>
      <w:r>
        <w:lastRenderedPageBreak/>
        <w:t>Термины и определения</w:t>
      </w:r>
      <w:bookmarkEnd w:id="1"/>
    </w:p>
    <w:bookmarkEnd w:id="2"/>
    <w:p w14:paraId="0BC1E91C" w14:textId="77777777" w:rsidR="00B72B98" w:rsidRPr="00BF5FF3" w:rsidRDefault="00B72B98" w:rsidP="00A257C0">
      <w:pPr>
        <w:spacing w:before="0" w:after="200"/>
        <w:ind w:firstLine="709"/>
        <w:contextualSpacing w:val="0"/>
      </w:pPr>
      <w:r w:rsidRPr="00BF5FF3">
        <w:t xml:space="preserve">DFD — общепринятое сокращение от англ. </w:t>
      </w:r>
      <w:proofErr w:type="spellStart"/>
      <w:r w:rsidRPr="00BF5FF3">
        <w:t>data</w:t>
      </w:r>
      <w:proofErr w:type="spellEnd"/>
      <w:r w:rsidRPr="00BF5FF3">
        <w:t xml:space="preserve"> </w:t>
      </w:r>
      <w:proofErr w:type="spellStart"/>
      <w:r w:rsidRPr="00BF5FF3">
        <w:t>flow</w:t>
      </w:r>
      <w:proofErr w:type="spellEnd"/>
      <w:r w:rsidRPr="00BF5FF3">
        <w:t xml:space="preserve"> </w:t>
      </w:r>
      <w:proofErr w:type="spellStart"/>
      <w:r w:rsidRPr="00BF5FF3">
        <w:t>diagrams</w:t>
      </w:r>
      <w:proofErr w:type="spellEnd"/>
      <w:r w:rsidRPr="00BF5FF3"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системе, источники и адресаты данных, логические функции, потоки данных и хранилища данных, к которым осуществляется доступ.</w:t>
      </w:r>
    </w:p>
    <w:p w14:paraId="2918948A" w14:textId="77777777" w:rsidR="00B72B98" w:rsidRDefault="00B72B98" w:rsidP="00A257C0">
      <w:pPr>
        <w:spacing w:before="0" w:after="200"/>
        <w:ind w:firstLine="709"/>
        <w:contextualSpacing w:val="0"/>
      </w:pPr>
      <w:r w:rsidRPr="00BF5FF3">
        <w:t>IDEF0 — методология функционального моделирования</w:t>
      </w:r>
      <w:r>
        <w:t xml:space="preserve"> </w:t>
      </w:r>
      <w:r w:rsidRPr="00BF5FF3">
        <w:t>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2F0742E8" w14:textId="77777777" w:rsidR="00B72B98" w:rsidRDefault="00B72B98" w:rsidP="00A257C0">
      <w:pPr>
        <w:spacing w:before="0" w:after="200"/>
        <w:ind w:firstLine="709"/>
        <w:contextualSpacing w:val="0"/>
      </w:pPr>
      <w:r w:rsidRPr="00207DBD">
        <w:t xml:space="preserve">MySQL </w:t>
      </w:r>
      <w:r w:rsidRPr="00BF5FF3">
        <w:t>—</w:t>
      </w:r>
      <w:r w:rsidRPr="00207DBD">
        <w:t xml:space="preserve"> свободная реляционная система управления базами данных. Разработку и поддержку </w:t>
      </w:r>
      <w:r w:rsidRPr="00207DBD">
        <w:rPr>
          <w:lang w:val="en-US"/>
        </w:rPr>
        <w:t>MySQL</w:t>
      </w:r>
      <w:r w:rsidRPr="00207DBD">
        <w:t xml:space="preserve"> осуществляет корпорация </w:t>
      </w:r>
      <w:r w:rsidRPr="00207DBD">
        <w:rPr>
          <w:lang w:val="en-US"/>
        </w:rPr>
        <w:t>Oracle</w:t>
      </w:r>
      <w:r w:rsidRPr="00207DBD">
        <w:t xml:space="preserve">, получившая права на торговую марку вместе с поглощённой </w:t>
      </w:r>
      <w:r w:rsidRPr="00207DBD">
        <w:rPr>
          <w:lang w:val="en-US"/>
        </w:rPr>
        <w:t>Sun</w:t>
      </w:r>
      <w:r w:rsidRPr="00207DBD">
        <w:t xml:space="preserve"> </w:t>
      </w:r>
      <w:r w:rsidRPr="00207DBD">
        <w:rPr>
          <w:lang w:val="en-US"/>
        </w:rPr>
        <w:t>Microsystems</w:t>
      </w:r>
      <w:r w:rsidRPr="00207DBD">
        <w:t xml:space="preserve">, которая ранее приобрела шведскую компанию </w:t>
      </w:r>
      <w:r w:rsidRPr="00207DBD">
        <w:rPr>
          <w:lang w:val="en-US"/>
        </w:rPr>
        <w:t>MySQL</w:t>
      </w:r>
      <w:r w:rsidRPr="00207DBD">
        <w:t xml:space="preserve"> </w:t>
      </w:r>
      <w:r w:rsidRPr="00207DBD">
        <w:rPr>
          <w:lang w:val="en-US"/>
        </w:rPr>
        <w:t>AB</w:t>
      </w:r>
      <w:r w:rsidRPr="00207DBD">
        <w:t xml:space="preserve">. Продукт распространяется как под </w:t>
      </w:r>
      <w:r w:rsidRPr="00207DBD">
        <w:rPr>
          <w:lang w:val="en-US"/>
        </w:rPr>
        <w:t>GNU</w:t>
      </w:r>
      <w:r w:rsidRPr="00207DBD">
        <w:t xml:space="preserve"> </w:t>
      </w:r>
      <w:r w:rsidRPr="00207DBD">
        <w:rPr>
          <w:lang w:val="en-US"/>
        </w:rPr>
        <w:t>General</w:t>
      </w:r>
      <w:r w:rsidRPr="00207DBD">
        <w:t xml:space="preserve"> </w:t>
      </w:r>
      <w:r w:rsidRPr="00207DBD">
        <w:rPr>
          <w:lang w:val="en-US"/>
        </w:rPr>
        <w:t>Public</w:t>
      </w:r>
      <w:r w:rsidRPr="00207DBD">
        <w:t xml:space="preserve"> </w:t>
      </w:r>
      <w:r w:rsidRPr="00207DBD">
        <w:rPr>
          <w:lang w:val="en-US"/>
        </w:rPr>
        <w:t>License</w:t>
      </w:r>
      <w:r w:rsidRPr="00207DBD">
        <w:t>, так и под собственной коммерческой лицензией.</w:t>
      </w:r>
    </w:p>
    <w:p w14:paraId="449E90C7" w14:textId="77777777" w:rsidR="00B72B98" w:rsidRPr="006A4ADC" w:rsidRDefault="00B72B98" w:rsidP="00A257C0">
      <w:pPr>
        <w:spacing w:before="0" w:after="200"/>
        <w:ind w:firstLine="709"/>
        <w:contextualSpacing w:val="0"/>
      </w:pPr>
      <w:r w:rsidRPr="006A4ADC">
        <w:t>SQL (</w:t>
      </w:r>
      <w:proofErr w:type="spellStart"/>
      <w:r w:rsidRPr="006A4ADC">
        <w:t>Structured</w:t>
      </w:r>
      <w:proofErr w:type="spellEnd"/>
      <w:r w:rsidRPr="006A4ADC">
        <w:t xml:space="preserve"> </w:t>
      </w:r>
      <w:proofErr w:type="spellStart"/>
      <w:r w:rsidRPr="006A4ADC">
        <w:t>Query</w:t>
      </w:r>
      <w:proofErr w:type="spellEnd"/>
      <w:r w:rsidRPr="006A4ADC">
        <w:t xml:space="preserve"> Language) — это декларативный язык программирования (язык запросов), который используют для создания, обработки и хранения данных в реляционных базах данных.</w:t>
      </w:r>
    </w:p>
    <w:p w14:paraId="1224FB9C" w14:textId="77777777" w:rsidR="00B72B98" w:rsidRDefault="00B72B98" w:rsidP="00A257C0">
      <w:pPr>
        <w:spacing w:before="0" w:after="200"/>
        <w:ind w:firstLine="709"/>
        <w:contextualSpacing w:val="0"/>
      </w:pPr>
      <w:r w:rsidRPr="00A257C0">
        <w:t xml:space="preserve">UML (Unified </w:t>
      </w:r>
      <w:proofErr w:type="spellStart"/>
      <w:r w:rsidRPr="00A257C0">
        <w:t>Modeling</w:t>
      </w:r>
      <w:proofErr w:type="spellEnd"/>
      <w:r w:rsidRPr="00A257C0">
        <w:t xml:space="preserve"> Language)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2FD556EE" w14:textId="77777777" w:rsidR="00B72B98" w:rsidRDefault="00B72B98" w:rsidP="00A257C0">
      <w:pPr>
        <w:spacing w:before="0" w:after="200"/>
        <w:ind w:firstLine="709"/>
        <w:contextualSpacing w:val="0"/>
      </w:pPr>
      <w:r>
        <w:rPr>
          <w:lang w:val="en-US"/>
        </w:rPr>
        <w:t>Windows</w:t>
      </w:r>
      <w:r w:rsidRPr="00807C04">
        <w:t xml:space="preserve"> </w:t>
      </w:r>
      <w:r>
        <w:t>–</w:t>
      </w:r>
      <w:r w:rsidRPr="00807C04">
        <w:t xml:space="preserve"> </w:t>
      </w:r>
      <w:r>
        <w:t>г</w:t>
      </w:r>
      <w:r w:rsidRPr="00807C04">
        <w:t>руппа семейств коммерческих проприетарных операционных систем корпорации Microsoft, ориентированных на управление с помощью графического интерфейса.</w:t>
      </w:r>
    </w:p>
    <w:p w14:paraId="2674B856" w14:textId="77777777" w:rsidR="00B72B98" w:rsidRDefault="00B72B98" w:rsidP="00A257C0">
      <w:pPr>
        <w:spacing w:before="0" w:after="200"/>
        <w:ind w:firstLine="709"/>
        <w:contextualSpacing w:val="0"/>
      </w:pPr>
      <w:r w:rsidRPr="00267899"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</w:t>
      </w:r>
      <w:r>
        <w:t>.</w:t>
      </w:r>
    </w:p>
    <w:p w14:paraId="094B9DEB" w14:textId="63457ACE" w:rsidR="008F5EDA" w:rsidRPr="00EE7DDF" w:rsidRDefault="00EE7DDF" w:rsidP="00EE7DDF">
      <w:pPr>
        <w:spacing w:before="0" w:after="200"/>
        <w:ind w:firstLine="709"/>
        <w:contextualSpacing w:val="0"/>
        <w:rPr>
          <w:szCs w:val="24"/>
        </w:rPr>
      </w:pPr>
      <w:r w:rsidRPr="00EE7DDF">
        <w:rPr>
          <w:szCs w:val="24"/>
        </w:rPr>
        <w:t xml:space="preserve">Клининговая компания — это организация, специализирующаяся на предоставлении услуг по уборке и поддержанию чистоты в жилых и коммерческих помещениях. Эти компании предлагают широкий </w:t>
      </w:r>
      <w:proofErr w:type="gramStart"/>
      <w:r w:rsidRPr="00EE7DDF">
        <w:rPr>
          <w:szCs w:val="24"/>
        </w:rPr>
        <w:t>спектр услуг</w:t>
      </w:r>
      <w:proofErr w:type="gramEnd"/>
      <w:r w:rsidRPr="00EE7DDF">
        <w:rPr>
          <w:szCs w:val="24"/>
        </w:rPr>
        <w:t>, включая уборку офисов, квартир, промышленных объектов, моющие работы, и чистку ковров.</w:t>
      </w:r>
    </w:p>
    <w:p w14:paraId="11EC2149" w14:textId="7F9654A3" w:rsidR="00C66D2E" w:rsidRDefault="00C66D2E" w:rsidP="00C66D2E">
      <w:pPr>
        <w:pStyle w:val="1"/>
      </w:pPr>
      <w:bookmarkStart w:id="3" w:name="_Toc178865631"/>
      <w:r>
        <w:lastRenderedPageBreak/>
        <w:t>Перечень сокращений</w:t>
      </w:r>
      <w:bookmarkEnd w:id="3"/>
    </w:p>
    <w:p w14:paraId="36DFD9AC" w14:textId="77777777" w:rsidR="00CC163A" w:rsidRDefault="00CC163A" w:rsidP="003C28D0">
      <w:pPr>
        <w:spacing w:before="0" w:after="200"/>
        <w:ind w:firstLine="709"/>
        <w:contextualSpacing w:val="0"/>
        <w:jc w:val="left"/>
        <w:rPr>
          <w:lang w:val="en-US"/>
        </w:rPr>
      </w:pPr>
      <w:r>
        <w:rPr>
          <w:lang w:val="en-US"/>
        </w:rPr>
        <w:t>HDD – hard disk drive.</w:t>
      </w:r>
    </w:p>
    <w:p w14:paraId="44AE7E04" w14:textId="77777777" w:rsidR="00CC163A" w:rsidRPr="00CC163A" w:rsidRDefault="00CC163A" w:rsidP="003C28D0">
      <w:pPr>
        <w:spacing w:before="0" w:after="200"/>
        <w:ind w:firstLine="709"/>
        <w:contextualSpacing w:val="0"/>
        <w:jc w:val="left"/>
      </w:pPr>
      <w:r>
        <w:rPr>
          <w:lang w:val="en-US"/>
        </w:rPr>
        <w:t xml:space="preserve">MVP – </w:t>
      </w:r>
      <w:r>
        <w:t>минимально-жизнеспособный продукт.</w:t>
      </w:r>
    </w:p>
    <w:p w14:paraId="752533D2" w14:textId="77777777" w:rsidR="00CC163A" w:rsidRPr="00F64171" w:rsidRDefault="00CC163A" w:rsidP="003C28D0">
      <w:pPr>
        <w:spacing w:before="0" w:after="200"/>
        <w:ind w:firstLine="709"/>
        <w:contextualSpacing w:val="0"/>
        <w:jc w:val="left"/>
        <w:rPr>
          <w:lang w:val="en-US"/>
        </w:rPr>
      </w:pPr>
      <w:r>
        <w:rPr>
          <w:lang w:val="en-US"/>
        </w:rPr>
        <w:t xml:space="preserve">PC </w:t>
      </w:r>
      <w:r>
        <w:t>–</w:t>
      </w:r>
      <w:r>
        <w:rPr>
          <w:lang w:val="en-US"/>
        </w:rPr>
        <w:t xml:space="preserve"> </w:t>
      </w:r>
      <w:r w:rsidRPr="00F64171">
        <w:rPr>
          <w:lang w:val="en-US"/>
        </w:rPr>
        <w:t>personal computer</w:t>
      </w:r>
      <w:r>
        <w:rPr>
          <w:lang w:val="en-US"/>
        </w:rPr>
        <w:t>.</w:t>
      </w:r>
    </w:p>
    <w:p w14:paraId="2F41ED5C" w14:textId="77777777" w:rsidR="00CC163A" w:rsidRPr="00C2524F" w:rsidRDefault="00CC163A" w:rsidP="003C28D0">
      <w:pPr>
        <w:spacing w:before="0" w:after="200"/>
        <w:ind w:firstLine="709"/>
        <w:contextualSpacing w:val="0"/>
        <w:jc w:val="left"/>
        <w:rPr>
          <w:lang w:val="en-US"/>
        </w:rPr>
      </w:pPr>
      <w:r>
        <w:rPr>
          <w:lang w:val="en-US"/>
        </w:rPr>
        <w:t xml:space="preserve">SSD – </w:t>
      </w:r>
      <w:r w:rsidRPr="00C2524F">
        <w:rPr>
          <w:lang w:val="en-US"/>
        </w:rPr>
        <w:t>Solid-State Drive</w:t>
      </w:r>
      <w:r>
        <w:rPr>
          <w:lang w:val="en-US"/>
        </w:rPr>
        <w:t>.</w:t>
      </w:r>
    </w:p>
    <w:p w14:paraId="0F3BB5D2" w14:textId="77777777" w:rsidR="00CC163A" w:rsidRDefault="00CC163A" w:rsidP="003C28D0">
      <w:pPr>
        <w:spacing w:before="0" w:after="200"/>
        <w:ind w:firstLine="709"/>
        <w:contextualSpacing w:val="0"/>
        <w:jc w:val="left"/>
      </w:pPr>
      <w:r w:rsidRPr="008F5EDA">
        <w:rPr>
          <w:lang w:val="en-US"/>
        </w:rPr>
        <w:t>UX</w:t>
      </w:r>
      <w:r w:rsidRPr="008F5EDA">
        <w:t>/</w:t>
      </w:r>
      <w:r w:rsidRPr="008F5EDA">
        <w:rPr>
          <w:lang w:val="en-US"/>
        </w:rPr>
        <w:t>UI</w:t>
      </w:r>
      <w:r w:rsidRPr="008F5EDA">
        <w:t xml:space="preserve"> – </w:t>
      </w:r>
      <w:r w:rsidRPr="008F5EDA">
        <w:rPr>
          <w:lang w:val="en-US"/>
        </w:rPr>
        <w:t>User</w:t>
      </w:r>
      <w:r w:rsidRPr="008F5EDA">
        <w:t xml:space="preserve"> </w:t>
      </w:r>
      <w:r w:rsidRPr="008F5EDA">
        <w:rPr>
          <w:lang w:val="en-US"/>
        </w:rPr>
        <w:t>Experience</w:t>
      </w:r>
      <w:r w:rsidRPr="008F5EDA">
        <w:t>/</w:t>
      </w:r>
      <w:r w:rsidRPr="008F5EDA">
        <w:rPr>
          <w:lang w:val="en-US"/>
        </w:rPr>
        <w:t>User</w:t>
      </w:r>
      <w:r w:rsidRPr="008F5EDA">
        <w:t xml:space="preserve"> </w:t>
      </w:r>
      <w:r w:rsidRPr="008F5EDA">
        <w:rPr>
          <w:lang w:val="en-US"/>
        </w:rPr>
        <w:t>Interface</w:t>
      </w:r>
      <w:r w:rsidRPr="008F5EDA">
        <w:t xml:space="preserve"> (опыт пользователя</w:t>
      </w:r>
      <w:r>
        <w:t>/</w:t>
      </w:r>
      <w:r w:rsidRPr="008F5EDA">
        <w:t>пользовательский интерфейс).</w:t>
      </w:r>
    </w:p>
    <w:p w14:paraId="7431B6DB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БД – база данных.</w:t>
      </w:r>
    </w:p>
    <w:p w14:paraId="3240DB62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ГБ – гигабайт.</w:t>
      </w:r>
    </w:p>
    <w:p w14:paraId="7D2D00C3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ГОСТ – государственный стандарт.</w:t>
      </w:r>
    </w:p>
    <w:p w14:paraId="42832197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ИС – информационная система.</w:t>
      </w:r>
    </w:p>
    <w:p w14:paraId="3BAC754C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МБ – мегабайт.</w:t>
      </w:r>
    </w:p>
    <w:p w14:paraId="621CBD79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ПК – персональный компьютер.</w:t>
      </w:r>
    </w:p>
    <w:p w14:paraId="039DB522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ПО – программное обеспечение.</w:t>
      </w:r>
    </w:p>
    <w:p w14:paraId="543A9B96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СУБД – система управления базами данных.</w:t>
      </w:r>
    </w:p>
    <w:p w14:paraId="676FB935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ТЗ – техническое задание.</w:t>
      </w:r>
    </w:p>
    <w:p w14:paraId="65D8F976" w14:textId="68C3C559" w:rsidR="00B74607" w:rsidRDefault="001A12C8" w:rsidP="00B74607">
      <w:pPr>
        <w:spacing w:before="0" w:after="200"/>
        <w:ind w:firstLine="709"/>
        <w:contextualSpacing w:val="0"/>
        <w:jc w:val="left"/>
      </w:pPr>
      <w:r>
        <w:t>ЭВМ – электронно-вычислительная машина.</w:t>
      </w:r>
    </w:p>
    <w:p w14:paraId="481A1653" w14:textId="77777777" w:rsidR="00AE057F" w:rsidRDefault="00AE057F" w:rsidP="00FE3EB0">
      <w:pPr>
        <w:spacing w:before="0" w:after="200" w:line="276" w:lineRule="auto"/>
        <w:ind w:firstLine="709"/>
        <w:contextualSpacing w:val="0"/>
        <w:jc w:val="left"/>
      </w:pPr>
    </w:p>
    <w:p w14:paraId="69C93504" w14:textId="77777777" w:rsidR="00AE057F" w:rsidRPr="00C2524F" w:rsidRDefault="00AE057F" w:rsidP="00FE3EB0">
      <w:pPr>
        <w:spacing w:before="0" w:after="200" w:line="276" w:lineRule="auto"/>
        <w:ind w:firstLine="709"/>
        <w:contextualSpacing w:val="0"/>
        <w:jc w:val="left"/>
      </w:pPr>
    </w:p>
    <w:p w14:paraId="5A850C7A" w14:textId="0EE13494" w:rsidR="00C66D2E" w:rsidRDefault="00C66D2E" w:rsidP="00C66D2E">
      <w:pPr>
        <w:pStyle w:val="1"/>
      </w:pPr>
      <w:bookmarkStart w:id="4" w:name="_Toc178865632"/>
      <w:r>
        <w:lastRenderedPageBreak/>
        <w:t>Основные сведения о разработке</w:t>
      </w:r>
      <w:bookmarkEnd w:id="4"/>
    </w:p>
    <w:p w14:paraId="34586814" w14:textId="2345B3D6" w:rsidR="00C66D2E" w:rsidRPr="00C66D2E" w:rsidRDefault="00C66D2E" w:rsidP="00C66D2E">
      <w:pPr>
        <w:pStyle w:val="2"/>
      </w:pPr>
      <w:bookmarkStart w:id="5" w:name="_Toc178865633"/>
      <w:r>
        <w:t>Наименование</w:t>
      </w:r>
      <w:bookmarkEnd w:id="5"/>
    </w:p>
    <w:p w14:paraId="098267D7" w14:textId="04744E46" w:rsidR="00C66D2E" w:rsidRDefault="00C66D2E" w:rsidP="00C66D2E">
      <w:pPr>
        <w:rPr>
          <w:rFonts w:cs="Times New Roman"/>
        </w:rPr>
      </w:pPr>
      <w:bookmarkStart w:id="6" w:name="_Hlk102201067"/>
      <w:r w:rsidRPr="001065F6">
        <w:rPr>
          <w:rFonts w:cs="Times New Roman"/>
        </w:rPr>
        <w:t xml:space="preserve">Наименование </w:t>
      </w:r>
      <w:r w:rsidR="00A546A7">
        <w:rPr>
          <w:rFonts w:cs="Times New Roman"/>
        </w:rPr>
        <w:t>ИС</w:t>
      </w:r>
      <w:r w:rsidRPr="001065F6">
        <w:rPr>
          <w:rFonts w:cs="Times New Roman"/>
        </w:rPr>
        <w:t>, разрабатываемо</w:t>
      </w:r>
      <w:r w:rsidR="00B804AA">
        <w:rPr>
          <w:rFonts w:cs="Times New Roman"/>
        </w:rPr>
        <w:t>й</w:t>
      </w:r>
      <w:r w:rsidRPr="001065F6">
        <w:rPr>
          <w:rFonts w:cs="Times New Roman"/>
        </w:rPr>
        <w:t xml:space="preserve"> в ходе </w:t>
      </w:r>
      <w:r w:rsidR="00A37489">
        <w:rPr>
          <w:rFonts w:cs="Times New Roman"/>
        </w:rPr>
        <w:t>настоящей</w:t>
      </w:r>
      <w:r w:rsidR="00A546A7">
        <w:rPr>
          <w:rFonts w:cs="Times New Roman"/>
        </w:rPr>
        <w:t xml:space="preserve"> работы: информационная система для к</w:t>
      </w:r>
      <w:r w:rsidR="00524AB1">
        <w:rPr>
          <w:rFonts w:cs="Times New Roman"/>
        </w:rPr>
        <w:t>лининговой компании</w:t>
      </w:r>
      <w:r w:rsidRPr="001065F6">
        <w:rPr>
          <w:rFonts w:cs="Times New Roman"/>
        </w:rPr>
        <w:t>.</w:t>
      </w:r>
    </w:p>
    <w:p w14:paraId="3B66E5BC" w14:textId="5E467191" w:rsidR="00B804AA" w:rsidRDefault="00B804AA" w:rsidP="00B804AA">
      <w:pPr>
        <w:pStyle w:val="2"/>
      </w:pPr>
      <w:bookmarkStart w:id="7" w:name="_Toc178865634"/>
      <w:r>
        <w:t>Цель и задачи</w:t>
      </w:r>
      <w:bookmarkEnd w:id="7"/>
    </w:p>
    <w:p w14:paraId="7AAB5DE7" w14:textId="3DDF2278" w:rsidR="00B804AA" w:rsidRDefault="00B804AA" w:rsidP="00B804AA">
      <w:r>
        <w:t xml:space="preserve">Целью в рамках настоящей работы является разработка проекта, включающего в себя </w:t>
      </w:r>
      <w:r w:rsidR="00DA0D0C">
        <w:t>ИС</w:t>
      </w:r>
      <w:r>
        <w:t xml:space="preserve"> по заданной теме.</w:t>
      </w:r>
    </w:p>
    <w:p w14:paraId="1B3E6A32" w14:textId="77777777" w:rsidR="00B804AA" w:rsidRDefault="00B804AA" w:rsidP="00B804AA">
      <w:r>
        <w:t>Задачами в рамках настоящей работы являются:</w:t>
      </w:r>
    </w:p>
    <w:p w14:paraId="447CBCA2" w14:textId="761B0B19" w:rsidR="00B804AA" w:rsidRDefault="00314CEE" w:rsidP="00B804AA">
      <w:pPr>
        <w:pStyle w:val="a0"/>
        <w:numPr>
          <w:ilvl w:val="0"/>
          <w:numId w:val="20"/>
        </w:numPr>
      </w:pPr>
      <w:r>
        <w:t xml:space="preserve">Спроектировать БД для ИС, которая будет хранить данные о </w:t>
      </w:r>
      <w:proofErr w:type="spellStart"/>
      <w:r w:rsidR="00524AB1">
        <w:t>клинерах</w:t>
      </w:r>
      <w:proofErr w:type="spellEnd"/>
      <w:r>
        <w:t xml:space="preserve">, </w:t>
      </w:r>
      <w:r w:rsidR="00524AB1">
        <w:t>пользователях, услугах и заявок компании</w:t>
      </w:r>
      <w:r w:rsidR="00B804AA">
        <w:t>.</w:t>
      </w:r>
    </w:p>
    <w:p w14:paraId="41AD4B45" w14:textId="3F673B43" w:rsidR="00BB567F" w:rsidRDefault="00BB567F" w:rsidP="0009273D">
      <w:pPr>
        <w:pStyle w:val="a0"/>
        <w:numPr>
          <w:ilvl w:val="0"/>
          <w:numId w:val="20"/>
        </w:numPr>
      </w:pPr>
      <w:r>
        <w:t>Разработать пользовательский интерфейс ИС.</w:t>
      </w:r>
    </w:p>
    <w:p w14:paraId="5DA3FCB1" w14:textId="007FB58C" w:rsidR="00C66D2E" w:rsidRDefault="00B804AA" w:rsidP="00B804AA">
      <w:pPr>
        <w:pStyle w:val="2"/>
      </w:pPr>
      <w:bookmarkStart w:id="8" w:name="_Toc178865635"/>
      <w:bookmarkEnd w:id="6"/>
      <w:r>
        <w:t>Сведения об исполнителе</w:t>
      </w:r>
      <w:bookmarkEnd w:id="8"/>
    </w:p>
    <w:p w14:paraId="0EB037B0" w14:textId="6C4368C9" w:rsidR="00B804AA" w:rsidRPr="001065F6" w:rsidRDefault="00B804AA" w:rsidP="00B804AA">
      <w:pPr>
        <w:rPr>
          <w:rFonts w:cs="Times New Roman"/>
        </w:rPr>
      </w:pPr>
      <w:r w:rsidRPr="001065F6">
        <w:rPr>
          <w:rFonts w:cs="Times New Roman"/>
        </w:rPr>
        <w:t xml:space="preserve">Исполнителем настоящей работы является студент ФГБОУ ВО </w:t>
      </w:r>
      <w:r w:rsidR="00807C04"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 w:rsidR="00807C04">
        <w:rPr>
          <w:rFonts w:cs="Times New Roman"/>
        </w:rPr>
        <w:t>»</w:t>
      </w:r>
      <w:r w:rsidRPr="001065F6">
        <w:rPr>
          <w:rFonts w:cs="Times New Roman"/>
        </w:rPr>
        <w:t xml:space="preserve"> 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>), группы ИСПк-</w:t>
      </w:r>
      <w:r w:rsidR="007C1C0F">
        <w:rPr>
          <w:rFonts w:cs="Times New Roman"/>
        </w:rPr>
        <w:t>4</w:t>
      </w:r>
      <w:r w:rsidRPr="001065F6">
        <w:rPr>
          <w:rFonts w:cs="Times New Roman"/>
        </w:rPr>
        <w:t>0</w:t>
      </w:r>
      <w:r>
        <w:rPr>
          <w:rFonts w:cs="Times New Roman"/>
        </w:rPr>
        <w:t>3</w:t>
      </w:r>
      <w:r w:rsidRPr="001065F6">
        <w:rPr>
          <w:rFonts w:cs="Times New Roman"/>
        </w:rPr>
        <w:t xml:space="preserve">-52-00: </w:t>
      </w:r>
      <w:r>
        <w:rPr>
          <w:rFonts w:cs="Times New Roman"/>
        </w:rPr>
        <w:t>Куликов Иван Алексеевич</w:t>
      </w:r>
      <w:r w:rsidRPr="001065F6">
        <w:rPr>
          <w:rFonts w:cs="Times New Roman"/>
        </w:rPr>
        <w:t>.</w:t>
      </w:r>
    </w:p>
    <w:p w14:paraId="72AB28A2" w14:textId="4DBD4054" w:rsidR="005A4E60" w:rsidRDefault="00B804AA" w:rsidP="00B804AA">
      <w:pPr>
        <w:pStyle w:val="2"/>
      </w:pPr>
      <w:bookmarkStart w:id="9" w:name="_Toc178865636"/>
      <w:r>
        <w:t>Сведения о заказчике</w:t>
      </w:r>
      <w:bookmarkEnd w:id="9"/>
    </w:p>
    <w:p w14:paraId="3F7D0B3E" w14:textId="3B2527A2" w:rsidR="00FC7585" w:rsidRPr="001065F6" w:rsidRDefault="00B804AA" w:rsidP="00FC7585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 w:rsidR="00807C04"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 w:rsidR="00807C04"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1E24F59A" w14:textId="2F5213E9" w:rsidR="009C47B6" w:rsidRDefault="009C47B6" w:rsidP="009C47B6">
      <w:pPr>
        <w:pStyle w:val="a0"/>
      </w:pPr>
      <w:bookmarkStart w:id="10" w:name="_Hlk147062291"/>
      <w:r>
        <w:t>руководитель</w:t>
      </w:r>
      <w:r w:rsidR="00935C6B">
        <w:t xml:space="preserve"> образовательной программы</w:t>
      </w:r>
      <w:r w:rsidR="00756ABA">
        <w:t xml:space="preserve">, Сергеева </w:t>
      </w:r>
      <w:r w:rsidR="002E06CF">
        <w:t>Е. Г.</w:t>
      </w:r>
    </w:p>
    <w:p w14:paraId="72298DA9" w14:textId="03CD28EF" w:rsidR="00FC7585" w:rsidRPr="009C47B6" w:rsidRDefault="00FC7585" w:rsidP="009C47B6">
      <w:pPr>
        <w:pStyle w:val="a0"/>
      </w:pPr>
      <w:r>
        <w:t>руководитель учебной практики, Долженкова М. Л.</w:t>
      </w:r>
    </w:p>
    <w:p w14:paraId="7059B7C0" w14:textId="2D746539" w:rsidR="00B804AA" w:rsidRDefault="00DF05E7" w:rsidP="00DF05E7">
      <w:pPr>
        <w:pStyle w:val="2"/>
      </w:pPr>
      <w:bookmarkStart w:id="11" w:name="_Toc178865637"/>
      <w:bookmarkEnd w:id="10"/>
      <w:r>
        <w:t>Сроки разработки</w:t>
      </w:r>
      <w:bookmarkEnd w:id="11"/>
    </w:p>
    <w:p w14:paraId="5030E2E4" w14:textId="4B436455" w:rsidR="00DF05E7" w:rsidRPr="001065F6" w:rsidRDefault="00DF05E7" w:rsidP="00DF05E7">
      <w:pPr>
        <w:rPr>
          <w:rFonts w:cs="Times New Roman"/>
        </w:rPr>
      </w:pPr>
      <w:r w:rsidRPr="001065F6">
        <w:rPr>
          <w:rFonts w:cs="Times New Roman"/>
        </w:rPr>
        <w:t xml:space="preserve">Плановый срок начала разработки: </w:t>
      </w:r>
      <w:r w:rsidR="0085520D">
        <w:rPr>
          <w:rFonts w:cs="Times New Roman"/>
        </w:rPr>
        <w:t>0</w:t>
      </w:r>
      <w:r w:rsidR="003D4A86">
        <w:rPr>
          <w:rFonts w:cs="Times New Roman"/>
        </w:rPr>
        <w:t>1</w:t>
      </w:r>
      <w:r w:rsidRPr="001065F6">
        <w:rPr>
          <w:rFonts w:cs="Times New Roman"/>
        </w:rPr>
        <w:t>.</w:t>
      </w:r>
      <w:r w:rsidR="003F6256">
        <w:rPr>
          <w:rFonts w:cs="Times New Roman"/>
        </w:rPr>
        <w:t>10</w:t>
      </w:r>
      <w:r w:rsidRPr="001065F6">
        <w:rPr>
          <w:rFonts w:cs="Times New Roman"/>
        </w:rPr>
        <w:t>.202</w:t>
      </w:r>
      <w:r w:rsidR="003F6256">
        <w:rPr>
          <w:rFonts w:cs="Times New Roman"/>
        </w:rPr>
        <w:t>4</w:t>
      </w:r>
    </w:p>
    <w:p w14:paraId="7E7D2E06" w14:textId="0BA581E0" w:rsidR="00DF05E7" w:rsidRPr="001065F6" w:rsidRDefault="00DF05E7" w:rsidP="00DF05E7">
      <w:pPr>
        <w:rPr>
          <w:rFonts w:cs="Times New Roman"/>
        </w:rPr>
      </w:pPr>
      <w:r w:rsidRPr="001065F6">
        <w:rPr>
          <w:rFonts w:cs="Times New Roman"/>
        </w:rPr>
        <w:t xml:space="preserve">Плановый срок окончания разработки: </w:t>
      </w:r>
      <w:r w:rsidR="003F6256">
        <w:rPr>
          <w:rFonts w:cs="Times New Roman"/>
        </w:rPr>
        <w:t>01</w:t>
      </w:r>
      <w:r w:rsidRPr="001065F6">
        <w:rPr>
          <w:rFonts w:cs="Times New Roman"/>
        </w:rPr>
        <w:t>.</w:t>
      </w:r>
      <w:r w:rsidR="0085520D">
        <w:rPr>
          <w:rFonts w:cs="Times New Roman"/>
        </w:rPr>
        <w:t>12</w:t>
      </w:r>
      <w:r w:rsidRPr="001065F6">
        <w:rPr>
          <w:rFonts w:cs="Times New Roman"/>
        </w:rPr>
        <w:t>.202</w:t>
      </w:r>
      <w:r w:rsidR="003F6256">
        <w:rPr>
          <w:rFonts w:cs="Times New Roman"/>
        </w:rPr>
        <w:t>4</w:t>
      </w:r>
    </w:p>
    <w:p w14:paraId="655C19D1" w14:textId="54E9A03E" w:rsidR="00DF05E7" w:rsidRDefault="00DF05E7" w:rsidP="00DF05E7">
      <w:pPr>
        <w:pStyle w:val="2"/>
      </w:pPr>
      <w:bookmarkStart w:id="12" w:name="_Toc178865638"/>
      <w:r>
        <w:t>Назначение</w:t>
      </w:r>
      <w:bookmarkEnd w:id="12"/>
    </w:p>
    <w:p w14:paraId="2CECFFF9" w14:textId="77777777" w:rsidR="00DF05E7" w:rsidRPr="001065F6" w:rsidRDefault="00DF05E7" w:rsidP="00DF05E7">
      <w:pPr>
        <w:rPr>
          <w:rFonts w:cs="Times New Roman"/>
          <w:szCs w:val="24"/>
          <w:shd w:val="clear" w:color="auto" w:fill="FFFFFF"/>
        </w:rPr>
      </w:pPr>
      <w:bookmarkStart w:id="13" w:name="_Hlk101863725"/>
      <w:bookmarkStart w:id="14" w:name="_Hlk102201276"/>
      <w:r w:rsidRPr="001065F6">
        <w:rPr>
          <w:rFonts w:cs="Times New Roman"/>
          <w:szCs w:val="24"/>
          <w:shd w:val="clear" w:color="auto" w:fill="FFFFFF"/>
        </w:rPr>
        <w:t>Функциональным назначением программного продукта является:</w:t>
      </w:r>
    </w:p>
    <w:p w14:paraId="05635674" w14:textId="457DF35B" w:rsidR="00BD46E8" w:rsidRDefault="00974BE7" w:rsidP="00974BE7">
      <w:pPr>
        <w:pStyle w:val="a0"/>
      </w:pPr>
      <w:r>
        <w:t>Хранение базы заявок.</w:t>
      </w:r>
    </w:p>
    <w:p w14:paraId="3DC2E63C" w14:textId="25CEEA84" w:rsidR="00974BE7" w:rsidRDefault="00974BE7" w:rsidP="00974BE7">
      <w:pPr>
        <w:pStyle w:val="a0"/>
      </w:pPr>
      <w:r>
        <w:t>Управление заявками.</w:t>
      </w:r>
    </w:p>
    <w:p w14:paraId="53A27142" w14:textId="3E9BFC00" w:rsidR="00974BE7" w:rsidRDefault="00974BE7" w:rsidP="00974BE7">
      <w:pPr>
        <w:pStyle w:val="a0"/>
      </w:pPr>
      <w:r>
        <w:t xml:space="preserve">Распределение заявок между </w:t>
      </w:r>
      <w:proofErr w:type="spellStart"/>
      <w:r>
        <w:t>клинерами</w:t>
      </w:r>
      <w:proofErr w:type="spellEnd"/>
      <w:r>
        <w:t>.</w:t>
      </w:r>
    </w:p>
    <w:p w14:paraId="2AF7AD46" w14:textId="1FB3AE46" w:rsidR="00974BE7" w:rsidRDefault="00974BE7" w:rsidP="00974BE7">
      <w:pPr>
        <w:pStyle w:val="a0"/>
      </w:pPr>
      <w:r>
        <w:lastRenderedPageBreak/>
        <w:t>Управление услугами.</w:t>
      </w:r>
    </w:p>
    <w:p w14:paraId="45BAD09C" w14:textId="7C74C232" w:rsidR="00974BE7" w:rsidRPr="00974BE7" w:rsidRDefault="00974BE7" w:rsidP="00974BE7">
      <w:pPr>
        <w:pStyle w:val="a0"/>
        <w:rPr>
          <w:rStyle w:val="normaltextrun"/>
        </w:rPr>
      </w:pPr>
      <w:r>
        <w:t xml:space="preserve">Управление </w:t>
      </w:r>
      <w:proofErr w:type="spellStart"/>
      <w:r>
        <w:t>клинерами</w:t>
      </w:r>
      <w:proofErr w:type="spellEnd"/>
      <w:r>
        <w:t>.</w:t>
      </w:r>
    </w:p>
    <w:bookmarkEnd w:id="13"/>
    <w:p w14:paraId="48E9E4B4" w14:textId="3B73CC28" w:rsidR="00DF05E7" w:rsidRPr="001065F6" w:rsidRDefault="00DF05E7" w:rsidP="00DF05E7">
      <w:pPr>
        <w:pStyle w:val="a0"/>
        <w:numPr>
          <w:ilvl w:val="0"/>
          <w:numId w:val="0"/>
        </w:numPr>
        <w:ind w:firstLine="851"/>
        <w:rPr>
          <w:rFonts w:cs="Times New Roman"/>
        </w:rPr>
      </w:pPr>
      <w:r w:rsidRPr="001065F6">
        <w:rPr>
          <w:rFonts w:cs="Times New Roman"/>
        </w:rPr>
        <w:t>Эксплуатационное назначение:</w:t>
      </w:r>
      <w:bookmarkStart w:id="15" w:name="_Hlk101863750"/>
      <w:r w:rsidR="00701AC1">
        <w:rPr>
          <w:rFonts w:cs="Times New Roman"/>
        </w:rPr>
        <w:t xml:space="preserve"> </w:t>
      </w:r>
      <w:r w:rsidR="00C94D79">
        <w:rPr>
          <w:rFonts w:cs="Times New Roman"/>
        </w:rPr>
        <w:t>ИС должна использоваться для работы к</w:t>
      </w:r>
      <w:r w:rsidR="001E2B09">
        <w:rPr>
          <w:rFonts w:cs="Times New Roman"/>
        </w:rPr>
        <w:t>лининговой компании</w:t>
      </w:r>
      <w:r w:rsidRPr="001065F6">
        <w:rPr>
          <w:rFonts w:cs="Times New Roman"/>
        </w:rPr>
        <w:t>.</w:t>
      </w:r>
    </w:p>
    <w:bookmarkEnd w:id="14"/>
    <w:bookmarkEnd w:id="15"/>
    <w:p w14:paraId="21B54989" w14:textId="6EC5E46C" w:rsidR="00701AC1" w:rsidRDefault="00701AC1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8D8FDE5" w14:textId="4AD9BC0C" w:rsidR="00DF05E7" w:rsidRDefault="00701AC1" w:rsidP="00701AC1">
      <w:pPr>
        <w:pStyle w:val="1"/>
      </w:pPr>
      <w:bookmarkStart w:id="16" w:name="_Toc178865639"/>
      <w:r>
        <w:lastRenderedPageBreak/>
        <w:t>Описание предметной области</w:t>
      </w:r>
      <w:bookmarkEnd w:id="16"/>
    </w:p>
    <w:p w14:paraId="25F983A1" w14:textId="04DE0367" w:rsidR="00A17043" w:rsidRPr="00A17043" w:rsidRDefault="001928AA" w:rsidP="00A17043">
      <w:pPr>
        <w:ind w:firstLine="709"/>
        <w:rPr>
          <w:rFonts w:cs="Times New Roman"/>
          <w:szCs w:val="24"/>
        </w:rPr>
      </w:pPr>
      <w:r w:rsidRPr="001928AA">
        <w:rPr>
          <w:rFonts w:cs="Times New Roman"/>
          <w:szCs w:val="24"/>
        </w:rPr>
        <w:t>ИС для к</w:t>
      </w:r>
      <w:r w:rsidR="009E7387">
        <w:rPr>
          <w:rFonts w:cs="Times New Roman"/>
          <w:szCs w:val="24"/>
        </w:rPr>
        <w:t>лининговой компании</w:t>
      </w:r>
      <w:r w:rsidRPr="001928AA">
        <w:rPr>
          <w:rFonts w:cs="Times New Roman"/>
          <w:szCs w:val="24"/>
        </w:rPr>
        <w:t xml:space="preserve"> — это информационная система, которая помогает автоматизировать </w:t>
      </w:r>
      <w:r w:rsidR="00F03FE3">
        <w:rPr>
          <w:rFonts w:cs="Times New Roman"/>
          <w:szCs w:val="24"/>
        </w:rPr>
        <w:t>некоторые процессы работы</w:t>
      </w:r>
      <w:r w:rsidRPr="001928AA">
        <w:rPr>
          <w:rFonts w:cs="Times New Roman"/>
          <w:szCs w:val="24"/>
        </w:rPr>
        <w:t xml:space="preserve"> к</w:t>
      </w:r>
      <w:r w:rsidR="009E7387">
        <w:rPr>
          <w:rFonts w:cs="Times New Roman"/>
          <w:szCs w:val="24"/>
        </w:rPr>
        <w:t>лининговой компании</w:t>
      </w:r>
      <w:r w:rsidRPr="001928AA">
        <w:rPr>
          <w:rFonts w:cs="Times New Roman"/>
          <w:szCs w:val="24"/>
        </w:rPr>
        <w:t>.</w:t>
      </w:r>
    </w:p>
    <w:p w14:paraId="1E0FF978" w14:textId="57412D32" w:rsidR="00FB25A6" w:rsidRDefault="00FB25A6" w:rsidP="00552A22">
      <w:pPr>
        <w:ind w:firstLine="709"/>
      </w:pPr>
      <w:r>
        <w:t>Разбор аналогичн</w:t>
      </w:r>
      <w:r w:rsidR="00C7042A">
        <w:t>ых</w:t>
      </w:r>
      <w:r>
        <w:t xml:space="preserve"> решени</w:t>
      </w:r>
      <w:r w:rsidR="00C7042A">
        <w:t>й</w:t>
      </w:r>
      <w:r>
        <w:t xml:space="preserve"> представлен в подпункте </w:t>
      </w:r>
      <w:r w:rsidR="008263B4">
        <w:t>4.1–4.5</w:t>
      </w:r>
      <w:r>
        <w:t>.</w:t>
      </w:r>
    </w:p>
    <w:p w14:paraId="5E2193CF" w14:textId="6AD60C95" w:rsidR="00FB25A6" w:rsidRDefault="00FB25A6" w:rsidP="00FB25A6">
      <w:pPr>
        <w:pStyle w:val="2"/>
      </w:pPr>
      <w:bookmarkStart w:id="17" w:name="_Toc178865640"/>
      <w:r>
        <w:t>Аналог</w:t>
      </w:r>
      <w:r w:rsidR="00C7042A">
        <w:t xml:space="preserve"> 1</w:t>
      </w:r>
      <w:bookmarkEnd w:id="17"/>
    </w:p>
    <w:p w14:paraId="3E919311" w14:textId="77777777" w:rsidR="009E7387" w:rsidRPr="005B26C5" w:rsidRDefault="009E7387" w:rsidP="009E7387">
      <w:pPr>
        <w:ind w:left="709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 xml:space="preserve">Ссылка: </w:t>
      </w:r>
      <w:hyperlink r:id="rId11" w:history="1">
        <w:r w:rsidRPr="005B26C5">
          <w:rPr>
            <w:rStyle w:val="a6"/>
            <w:rFonts w:eastAsia="Times New Roman" w:cs="Times New Roman"/>
            <w:szCs w:val="24"/>
          </w:rPr>
          <w:t>https://fresh-house43.ru/</w:t>
        </w:r>
      </w:hyperlink>
      <w:r w:rsidRPr="005B26C5">
        <w:rPr>
          <w:rFonts w:eastAsia="Times New Roman" w:cs="Times New Roman"/>
          <w:szCs w:val="24"/>
        </w:rPr>
        <w:t xml:space="preserve"> </w:t>
      </w:r>
    </w:p>
    <w:p w14:paraId="71C3B7BC" w14:textId="37140E11" w:rsidR="009E7387" w:rsidRPr="005B26C5" w:rsidRDefault="009E7387" w:rsidP="009E7387">
      <w:pPr>
        <w:ind w:left="709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 xml:space="preserve">Пользовательский интерфейс сайта представлен на рисунке </w:t>
      </w:r>
      <w:r>
        <w:rPr>
          <w:rFonts w:eastAsia="Times New Roman" w:cs="Times New Roman"/>
          <w:szCs w:val="24"/>
        </w:rPr>
        <w:t>1</w:t>
      </w:r>
      <w:r w:rsidRPr="005B26C5">
        <w:rPr>
          <w:rFonts w:eastAsia="Times New Roman" w:cs="Times New Roman"/>
          <w:szCs w:val="24"/>
        </w:rPr>
        <w:t>.</w:t>
      </w:r>
    </w:p>
    <w:p w14:paraId="7C6C88DA" w14:textId="77777777" w:rsidR="009E7387" w:rsidRDefault="009E7387" w:rsidP="009E7387">
      <w:pPr>
        <w:keepNext/>
        <w:jc w:val="center"/>
      </w:pPr>
      <w:r w:rsidRPr="00521716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19236B5" wp14:editId="4149B544">
            <wp:extent cx="5966460" cy="3127712"/>
            <wp:effectExtent l="0" t="0" r="0" b="0"/>
            <wp:doc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516" cy="31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DA62" w14:textId="3917C907" w:rsidR="009E7387" w:rsidRDefault="009E7387" w:rsidP="009E7387">
      <w:pPr>
        <w:pStyle w:val="a9"/>
        <w:spacing w:line="360" w:lineRule="auto"/>
        <w:rPr>
          <w:rFonts w:cs="Times New Roman"/>
          <w:szCs w:val="24"/>
        </w:rPr>
      </w:pPr>
      <w:r w:rsidRPr="005B26C5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1</w:t>
      </w:r>
      <w:r w:rsidRPr="005B26C5">
        <w:rPr>
          <w:rFonts w:cs="Times New Roman"/>
          <w:szCs w:val="24"/>
        </w:rPr>
        <w:t xml:space="preserve"> </w:t>
      </w:r>
      <w:r w:rsidRPr="005B26C5">
        <w:rPr>
          <w:rFonts w:eastAsia="Times New Roman" w:cs="Times New Roman"/>
          <w:szCs w:val="24"/>
        </w:rPr>
        <w:t>–</w:t>
      </w:r>
      <w:r w:rsidRPr="005B26C5">
        <w:rPr>
          <w:rFonts w:cs="Times New Roman"/>
          <w:szCs w:val="24"/>
        </w:rPr>
        <w:t xml:space="preserve"> Пользовательская часть сайта</w:t>
      </w:r>
    </w:p>
    <w:p w14:paraId="08D422EA" w14:textId="5AF8EDC7" w:rsidR="009E7387" w:rsidRPr="009E7387" w:rsidRDefault="009E7387" w:rsidP="009E7387">
      <w:pPr>
        <w:pStyle w:val="a9"/>
        <w:spacing w:line="240" w:lineRule="auto"/>
        <w:ind w:firstLine="709"/>
        <w:jc w:val="both"/>
        <w:rPr>
          <w:rFonts w:cs="Times New Roman"/>
          <w:i/>
          <w:iCs/>
          <w:szCs w:val="24"/>
        </w:rPr>
      </w:pPr>
      <w:r w:rsidRPr="005B26C5">
        <w:rPr>
          <w:rFonts w:eastAsia="Times New Roman" w:cs="Times New Roman"/>
          <w:szCs w:val="24"/>
        </w:rPr>
        <w:t xml:space="preserve">На рисунке </w:t>
      </w:r>
      <w:r>
        <w:rPr>
          <w:rFonts w:eastAsia="Times New Roman" w:cs="Times New Roman"/>
          <w:szCs w:val="24"/>
        </w:rPr>
        <w:t>2</w:t>
      </w:r>
      <w:r w:rsidRPr="005B26C5">
        <w:rPr>
          <w:rFonts w:eastAsia="Times New Roman" w:cs="Times New Roman"/>
          <w:szCs w:val="24"/>
        </w:rPr>
        <w:t xml:space="preserve"> представлена форма отправки заявки на уборку.</w:t>
      </w:r>
    </w:p>
    <w:p w14:paraId="4D4C11E5" w14:textId="77777777" w:rsidR="009E7387" w:rsidRDefault="009E7387" w:rsidP="009E7387">
      <w:pPr>
        <w:jc w:val="center"/>
        <w:rPr>
          <w:rFonts w:eastAsia="Times New Roman" w:cs="Times New Roman"/>
          <w:sz w:val="28"/>
          <w:szCs w:val="28"/>
        </w:rPr>
      </w:pPr>
      <w:r w:rsidRPr="00E355F9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3BBC0AD" wp14:editId="11BAD455">
            <wp:extent cx="5127762" cy="2667000"/>
            <wp:effectExtent l="0" t="0" r="0" b="0"/>
            <wp:docPr id="20993667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67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252" cy="26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6271" w14:textId="5A203182" w:rsidR="009E7387" w:rsidRPr="005B26C5" w:rsidRDefault="009E7387" w:rsidP="009E7387">
      <w:pPr>
        <w:jc w:val="center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 xml:space="preserve">Рисунок </w:t>
      </w:r>
      <w:r>
        <w:rPr>
          <w:rFonts w:eastAsia="Times New Roman" w:cs="Times New Roman"/>
          <w:szCs w:val="24"/>
        </w:rPr>
        <w:t>2</w:t>
      </w:r>
      <w:r w:rsidRPr="005B26C5">
        <w:rPr>
          <w:rFonts w:eastAsia="Times New Roman" w:cs="Times New Roman"/>
          <w:szCs w:val="24"/>
        </w:rPr>
        <w:t xml:space="preserve"> – Форма заявки</w:t>
      </w:r>
    </w:p>
    <w:p w14:paraId="05688A9B" w14:textId="77777777" w:rsidR="009E7387" w:rsidRPr="005B26C5" w:rsidRDefault="009E7387" w:rsidP="009E7387">
      <w:pPr>
        <w:ind w:firstLine="709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lastRenderedPageBreak/>
        <w:t>Исходя из формы, представленной на рисунке выше, можно сделать вывод, что для того, чтобы оформить заявку пользователь необходимо заполнить следующие поля: имя; телефон; количество квадратных метров; находится ли объект в черте города Кирова; основные моменты/зоны, на которые необходимо уделить особое внимание при уборке; какой вид уборки для вас актуален; необходимо ли включить в уборку дополнительных услуги; насколько загрязнен ваш объект; вы уже пользовались услугами клининговых компаний ранее; также есть возможность прикрепить фото объекта.</w:t>
      </w:r>
    </w:p>
    <w:p w14:paraId="169A1209" w14:textId="77777777" w:rsidR="009E7387" w:rsidRPr="005B26C5" w:rsidRDefault="009E7387" w:rsidP="009E7387">
      <w:pPr>
        <w:ind w:firstLine="709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Ниже перечислены плюсы аналога:</w:t>
      </w:r>
    </w:p>
    <w:p w14:paraId="2FB29FD0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Процесс отправки заявки не осложнён процессом авторизации пользователя.</w:t>
      </w:r>
    </w:p>
    <w:p w14:paraId="72A9BF68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Сайте представлены основные виды услуг компании с ценой.</w:t>
      </w:r>
    </w:p>
    <w:p w14:paraId="7520F89B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Есть возможность просмотра отзывов об услугах компании.</w:t>
      </w:r>
    </w:p>
    <w:p w14:paraId="0CEE4E05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Есть возможность отправить заявку на трудоустройство в компанию.</w:t>
      </w:r>
    </w:p>
    <w:p w14:paraId="2D33C519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 xml:space="preserve">Современное оформление сайта по всем современным трендам </w:t>
      </w:r>
      <w:r w:rsidRPr="005B26C5">
        <w:rPr>
          <w:rFonts w:eastAsia="Times New Roman" w:cs="Times New Roman"/>
          <w:szCs w:val="24"/>
          <w:lang w:val="en-US"/>
        </w:rPr>
        <w:t>UX</w:t>
      </w:r>
      <w:r w:rsidRPr="005B26C5">
        <w:rPr>
          <w:rFonts w:eastAsia="Times New Roman" w:cs="Times New Roman"/>
          <w:szCs w:val="24"/>
        </w:rPr>
        <w:t>/</w:t>
      </w:r>
      <w:r w:rsidRPr="005B26C5">
        <w:rPr>
          <w:rFonts w:eastAsia="Times New Roman" w:cs="Times New Roman"/>
          <w:szCs w:val="24"/>
          <w:lang w:val="en-US"/>
        </w:rPr>
        <w:t>UI</w:t>
      </w:r>
      <w:r w:rsidRPr="005B26C5">
        <w:rPr>
          <w:rFonts w:eastAsia="Times New Roman" w:cs="Times New Roman"/>
          <w:szCs w:val="24"/>
        </w:rPr>
        <w:t xml:space="preserve"> дизайна.</w:t>
      </w:r>
    </w:p>
    <w:p w14:paraId="361D1B29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Можно получить ответы на вопросы на часто задаваемые вопросы.</w:t>
      </w:r>
    </w:p>
    <w:p w14:paraId="15A7CDE3" w14:textId="44BF9B0E" w:rsidR="009E7387" w:rsidRPr="005B26C5" w:rsidRDefault="009E7387" w:rsidP="009E7387">
      <w:pPr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Как таковых минусов у сайта не обнаружено.</w:t>
      </w:r>
    </w:p>
    <w:p w14:paraId="110DAD51" w14:textId="36ABCB74" w:rsidR="00C7042A" w:rsidRDefault="00C7042A" w:rsidP="00C7042A">
      <w:pPr>
        <w:pStyle w:val="2"/>
        <w:rPr>
          <w:lang w:eastAsia="en-US"/>
        </w:rPr>
      </w:pPr>
      <w:bookmarkStart w:id="18" w:name="_Toc178865641"/>
      <w:r>
        <w:rPr>
          <w:lang w:eastAsia="en-US"/>
        </w:rPr>
        <w:t>Аналог 2</w:t>
      </w:r>
      <w:bookmarkEnd w:id="18"/>
    </w:p>
    <w:p w14:paraId="1DEC87D3" w14:textId="77777777" w:rsidR="005F3CFA" w:rsidRPr="005F3CFA" w:rsidRDefault="005F3CFA" w:rsidP="005F3CFA">
      <w:pPr>
        <w:spacing w:before="0"/>
        <w:ind w:firstLine="709"/>
        <w:contextualSpacing w:val="0"/>
        <w:rPr>
          <w:rFonts w:eastAsia="Calibri" w:cs="Times New Roman"/>
          <w:color w:val="1F1F1F"/>
          <w:szCs w:val="24"/>
          <w:shd w:val="clear" w:color="auto" w:fill="FFFFFF"/>
        </w:rPr>
      </w:pPr>
      <w:r w:rsidRPr="005F3CFA">
        <w:rPr>
          <w:rFonts w:eastAsia="Calibri" w:cs="Times New Roman"/>
          <w:color w:val="1F1F1F"/>
          <w:szCs w:val="24"/>
          <w:shd w:val="clear" w:color="auto" w:fill="FFFFFF"/>
        </w:rPr>
        <w:t xml:space="preserve">Ссылка: </w:t>
      </w:r>
      <w:hyperlink r:id="rId14" w:anchor="exitpopup2" w:history="1"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  <w:lang w:val="en-US"/>
          </w:rPr>
          <w:t>https</w:t>
        </w:r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</w:rPr>
          <w:t>://</w:t>
        </w:r>
        <w:proofErr w:type="spellStart"/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  <w:lang w:val="en-US"/>
          </w:rPr>
          <w:t>smartcleaning</w:t>
        </w:r>
        <w:proofErr w:type="spellEnd"/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</w:rPr>
          <w:t>43.</w:t>
        </w:r>
        <w:proofErr w:type="spellStart"/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  <w:lang w:val="en-US"/>
          </w:rPr>
          <w:t>ru</w:t>
        </w:r>
        <w:proofErr w:type="spellEnd"/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</w:rPr>
          <w:t>/#</w:t>
        </w:r>
        <w:proofErr w:type="spellStart"/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  <w:lang w:val="en-US"/>
          </w:rPr>
          <w:t>exitpopup</w:t>
        </w:r>
        <w:proofErr w:type="spellEnd"/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</w:rPr>
          <w:t>2</w:t>
        </w:r>
      </w:hyperlink>
      <w:r w:rsidRPr="005F3CFA">
        <w:rPr>
          <w:rFonts w:eastAsia="Calibri" w:cs="Times New Roman"/>
          <w:color w:val="1F1F1F"/>
          <w:szCs w:val="24"/>
          <w:shd w:val="clear" w:color="auto" w:fill="FFFFFF"/>
        </w:rPr>
        <w:t xml:space="preserve"> </w:t>
      </w:r>
    </w:p>
    <w:p w14:paraId="16236DEA" w14:textId="04E2FF53" w:rsidR="005F3CFA" w:rsidRPr="005F3CFA" w:rsidRDefault="005F3CFA" w:rsidP="005F3CFA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 xml:space="preserve">На рисунке </w:t>
      </w:r>
      <w:r>
        <w:rPr>
          <w:rFonts w:eastAsia="Times New Roman" w:cs="Times New Roman"/>
          <w:szCs w:val="24"/>
        </w:rPr>
        <w:t>3</w:t>
      </w:r>
      <w:r w:rsidRPr="005F3CFA">
        <w:rPr>
          <w:rFonts w:eastAsia="Times New Roman" w:cs="Times New Roman"/>
          <w:szCs w:val="24"/>
        </w:rPr>
        <w:t xml:space="preserve"> представлен пользовательский интерфейс сайта.</w:t>
      </w:r>
    </w:p>
    <w:p w14:paraId="683C6FB0" w14:textId="77777777" w:rsidR="005F3CFA" w:rsidRPr="005F3CFA" w:rsidRDefault="005F3CFA" w:rsidP="005F3CFA">
      <w:pPr>
        <w:spacing w:before="0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5F3CFA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F2C5049" wp14:editId="3210B1C0">
            <wp:extent cx="6031230" cy="3134995"/>
            <wp:effectExtent l="0" t="0" r="7620" b="8255"/>
            <wp:doc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B04A" w14:textId="5CF5B4A6" w:rsidR="005F3CFA" w:rsidRPr="005F3CFA" w:rsidRDefault="005F3CFA" w:rsidP="005F3CFA">
      <w:pPr>
        <w:spacing w:before="0"/>
        <w:ind w:firstLine="0"/>
        <w:contextualSpacing w:val="0"/>
        <w:jc w:val="center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 xml:space="preserve">Рисунок </w:t>
      </w:r>
      <w:r>
        <w:rPr>
          <w:rFonts w:eastAsia="Times New Roman" w:cs="Times New Roman"/>
          <w:szCs w:val="24"/>
        </w:rPr>
        <w:t>3</w:t>
      </w:r>
      <w:r w:rsidRPr="005F3CFA">
        <w:rPr>
          <w:rFonts w:eastAsia="Times New Roman" w:cs="Times New Roman"/>
          <w:szCs w:val="24"/>
        </w:rPr>
        <w:t xml:space="preserve"> – Пользовательский интерфейс</w:t>
      </w:r>
    </w:p>
    <w:p w14:paraId="169902AB" w14:textId="77777777" w:rsidR="005F3CFA" w:rsidRPr="005F3CFA" w:rsidRDefault="005F3CFA" w:rsidP="005F3CFA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>Плюсы аналога перечислены ниже:</w:t>
      </w:r>
    </w:p>
    <w:p w14:paraId="0708104C" w14:textId="77777777" w:rsidR="005F3CFA" w:rsidRPr="005F3CFA" w:rsidRDefault="005F3CFA" w:rsidP="005F3CFA">
      <w:pPr>
        <w:numPr>
          <w:ilvl w:val="0"/>
          <w:numId w:val="36"/>
        </w:numPr>
        <w:spacing w:before="0" w:after="160" w:line="259" w:lineRule="auto"/>
        <w:contextualSpacing w:val="0"/>
        <w:jc w:val="left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>Подробно перечислены на сайте представляемые услуги.</w:t>
      </w:r>
    </w:p>
    <w:p w14:paraId="5B65F399" w14:textId="77777777" w:rsidR="005F3CFA" w:rsidRPr="005F3CFA" w:rsidRDefault="005F3CFA" w:rsidP="005F3CFA">
      <w:pPr>
        <w:numPr>
          <w:ilvl w:val="0"/>
          <w:numId w:val="36"/>
        </w:numPr>
        <w:spacing w:before="0" w:after="160" w:line="259" w:lineRule="auto"/>
        <w:contextualSpacing w:val="0"/>
        <w:jc w:val="left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lastRenderedPageBreak/>
        <w:t>Есть возможность просмотра отзывов клиентов компании.</w:t>
      </w:r>
    </w:p>
    <w:p w14:paraId="713F1310" w14:textId="77777777" w:rsidR="005F3CFA" w:rsidRPr="005F3CFA" w:rsidRDefault="005F3CFA" w:rsidP="005F3CFA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>Минусы представлены ниже:</w:t>
      </w:r>
    </w:p>
    <w:p w14:paraId="1BCB4EE4" w14:textId="77777777" w:rsidR="005F3CFA" w:rsidRPr="005F3CFA" w:rsidRDefault="005F3CFA" w:rsidP="005F3CFA">
      <w:pPr>
        <w:numPr>
          <w:ilvl w:val="0"/>
          <w:numId w:val="37"/>
        </w:numPr>
        <w:spacing w:before="0" w:after="160" w:line="259" w:lineRule="auto"/>
        <w:contextualSpacing w:val="0"/>
        <w:jc w:val="left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>Постоянно всплывающая реклама, которую невозможно убрать.</w:t>
      </w:r>
    </w:p>
    <w:p w14:paraId="4A83AF7E" w14:textId="7D356352" w:rsidR="005F3CFA" w:rsidRDefault="005F3CFA" w:rsidP="005F3CFA">
      <w:pPr>
        <w:ind w:firstLine="709"/>
        <w:rPr>
          <w:rFonts w:eastAsia="Times New Roman" w:cs="Times New Roman"/>
          <w:kern w:val="2"/>
          <w:szCs w:val="24"/>
          <w:lang w:eastAsia="en-US"/>
          <w14:ligatures w14:val="standardContextual"/>
        </w:rPr>
      </w:pPr>
      <w:r w:rsidRPr="005F3CFA">
        <w:rPr>
          <w:rFonts w:eastAsia="Times New Roman" w:cs="Times New Roman"/>
          <w:kern w:val="2"/>
          <w:szCs w:val="24"/>
          <w:lang w:eastAsia="en-US"/>
          <w14:ligatures w14:val="standardContextual"/>
        </w:rPr>
        <w:t>Данный аналог представляет из себя не полноценный сайт, а посадочную страницу.</w:t>
      </w:r>
    </w:p>
    <w:p w14:paraId="26EC2657" w14:textId="1D3308FB" w:rsidR="00EE7DDF" w:rsidRDefault="00EE7DDF" w:rsidP="00EE7DDF">
      <w:pPr>
        <w:pStyle w:val="2"/>
        <w:rPr>
          <w:noProof/>
        </w:rPr>
      </w:pPr>
      <w:bookmarkStart w:id="19" w:name="_Toc178865642"/>
      <w:r>
        <w:rPr>
          <w:noProof/>
        </w:rPr>
        <w:t>Аналог 3</w:t>
      </w:r>
      <w:bookmarkEnd w:id="19"/>
    </w:p>
    <w:p w14:paraId="07F2C9CD" w14:textId="38D4526D" w:rsidR="00EE7DDF" w:rsidRDefault="00EE7DDF" w:rsidP="00EE7DDF">
      <w:r>
        <w:t xml:space="preserve">Ссылка: </w:t>
      </w:r>
      <w:hyperlink r:id="rId16" w:history="1">
        <w:r w:rsidRPr="00491805">
          <w:rPr>
            <w:rStyle w:val="a6"/>
          </w:rPr>
          <w:t>https://kir.uslugi-uborka.ru/?yclid=13046560474082312191</w:t>
        </w:r>
      </w:hyperlink>
      <w:r>
        <w:t xml:space="preserve"> </w:t>
      </w:r>
    </w:p>
    <w:p w14:paraId="149BA00B" w14:textId="5AC48E9A" w:rsidR="00EE7DDF" w:rsidRDefault="00EE7DDF" w:rsidP="00EE7DDF">
      <w:r w:rsidRPr="00EE7DDF">
        <w:t>Этот сайт предоставляет пользователю информацию о различных услугах уборки, а также предлагает возможность оставить заявку для заказа соответствующих услуг</w:t>
      </w:r>
      <w:r>
        <w:t>. На рисунке 4 представлен пользовательский интерфейс сайта.</w:t>
      </w:r>
    </w:p>
    <w:p w14:paraId="322B0B6A" w14:textId="39F227D5" w:rsidR="00D6380C" w:rsidRDefault="00D6380C" w:rsidP="00D6380C">
      <w:pPr>
        <w:ind w:firstLine="0"/>
      </w:pPr>
      <w:r w:rsidRPr="00D6380C">
        <w:rPr>
          <w:noProof/>
        </w:rPr>
        <w:drawing>
          <wp:inline distT="0" distB="0" distL="0" distR="0" wp14:anchorId="19EEE821" wp14:editId="24AC6863">
            <wp:extent cx="6480175" cy="3388360"/>
            <wp:effectExtent l="0" t="0" r="0" b="2540"/>
            <wp:docPr id="185982095" name="Рисунок 1" descr="Изображение выглядит как текст, снимок экрана, Человеческое лицо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095" name="Рисунок 1" descr="Изображение выглядит как текст, снимок экрана, Человеческое лицо, Веб-сай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89CE" w14:textId="53D9C379" w:rsidR="00D6380C" w:rsidRDefault="00D6380C" w:rsidP="00D6380C">
      <w:pPr>
        <w:ind w:firstLine="0"/>
        <w:jc w:val="center"/>
      </w:pPr>
      <w:r>
        <w:t>Рисунок 4 – Пользовательский интерфейс</w:t>
      </w:r>
    </w:p>
    <w:p w14:paraId="7B6A37A5" w14:textId="77777777" w:rsidR="00D6380C" w:rsidRPr="00D6380C" w:rsidRDefault="00D6380C" w:rsidP="00D6380C">
      <w:pPr>
        <w:ind w:firstLine="709"/>
      </w:pPr>
      <w:r w:rsidRPr="00D6380C">
        <w:t>Плюсы этого сайта:</w:t>
      </w:r>
    </w:p>
    <w:p w14:paraId="34E5A3B0" w14:textId="1241EE6B" w:rsidR="00D6380C" w:rsidRPr="00D6380C" w:rsidRDefault="00D6380C" w:rsidP="00D6380C">
      <w:pPr>
        <w:numPr>
          <w:ilvl w:val="0"/>
          <w:numId w:val="38"/>
        </w:numPr>
        <w:ind w:firstLine="556"/>
      </w:pPr>
      <w:r w:rsidRPr="00D6380C">
        <w:t xml:space="preserve">Широкий </w:t>
      </w:r>
      <w:proofErr w:type="gramStart"/>
      <w:r w:rsidRPr="00D6380C">
        <w:t>спектр услуг</w:t>
      </w:r>
      <w:proofErr w:type="gramEnd"/>
      <w:r w:rsidRPr="00D6380C">
        <w:t xml:space="preserve">: </w:t>
      </w:r>
      <w:r w:rsidR="002F4449">
        <w:t>с</w:t>
      </w:r>
      <w:r w:rsidRPr="00D6380C">
        <w:t>айт предлагает разнообразные услуги уборки, что позволяет пользователям выбирать опции, соответствующие их потребностям.</w:t>
      </w:r>
    </w:p>
    <w:p w14:paraId="68C55C65" w14:textId="50CC1C64" w:rsidR="00D6380C" w:rsidRPr="00D6380C" w:rsidRDefault="00D6380C" w:rsidP="00D6380C">
      <w:pPr>
        <w:numPr>
          <w:ilvl w:val="0"/>
          <w:numId w:val="38"/>
        </w:numPr>
        <w:ind w:firstLine="556"/>
      </w:pPr>
      <w:r w:rsidRPr="00D6380C">
        <w:t xml:space="preserve">Удобный интерфейс: </w:t>
      </w:r>
      <w:r w:rsidR="002F4449">
        <w:t>и</w:t>
      </w:r>
      <w:r w:rsidRPr="00D6380C">
        <w:t>нтерфейс сайта прост в использовании, информация размещена логично и доступно.</w:t>
      </w:r>
    </w:p>
    <w:p w14:paraId="76767723" w14:textId="77777777" w:rsidR="00D6380C" w:rsidRPr="00D6380C" w:rsidRDefault="00D6380C" w:rsidP="00D6380C">
      <w:pPr>
        <w:ind w:firstLine="709"/>
      </w:pPr>
      <w:r w:rsidRPr="00D6380C">
        <w:t>Минусы этого сайта:</w:t>
      </w:r>
    </w:p>
    <w:p w14:paraId="39C581DC" w14:textId="36129D28" w:rsidR="00D6380C" w:rsidRPr="00D6380C" w:rsidRDefault="00D6380C" w:rsidP="00D6380C">
      <w:pPr>
        <w:numPr>
          <w:ilvl w:val="0"/>
          <w:numId w:val="39"/>
        </w:numPr>
        <w:ind w:firstLine="556"/>
      </w:pPr>
      <w:r w:rsidRPr="00D6380C">
        <w:t>Отсутствие отзывов</w:t>
      </w:r>
      <w:r w:rsidR="002F4449" w:rsidRPr="00D6380C">
        <w:t>: на</w:t>
      </w:r>
      <w:r w:rsidRPr="00D6380C">
        <w:t xml:space="preserve"> сайте не указаны отзывы клиентов или рейтинг, что может затруднить пользователям принятие решения.</w:t>
      </w:r>
    </w:p>
    <w:p w14:paraId="6913B068" w14:textId="3635E813" w:rsidR="00D6380C" w:rsidRDefault="00D6380C" w:rsidP="00D6380C">
      <w:pPr>
        <w:numPr>
          <w:ilvl w:val="0"/>
          <w:numId w:val="39"/>
        </w:numPr>
        <w:ind w:firstLine="556"/>
      </w:pPr>
      <w:r w:rsidRPr="00D6380C">
        <w:lastRenderedPageBreak/>
        <w:t xml:space="preserve">Ограниченная информация: </w:t>
      </w:r>
      <w:r w:rsidR="002F4449">
        <w:t>н</w:t>
      </w:r>
      <w:r w:rsidRPr="00D6380C">
        <w:t>екоторые детали об услугах и команде, предоставляющей их, могут быть недостаточно представлены для пользователей, что усложняет процесс выбора</w:t>
      </w:r>
      <w:r>
        <w:t>.</w:t>
      </w:r>
    </w:p>
    <w:p w14:paraId="0E41C308" w14:textId="77777777" w:rsidR="001A5EF0" w:rsidRDefault="001A5EF0" w:rsidP="001A5EF0"/>
    <w:p w14:paraId="3E5D6250" w14:textId="38B60D72" w:rsidR="001A5EF0" w:rsidRPr="00D6380C" w:rsidRDefault="00FB2D42" w:rsidP="001A5EF0">
      <w:r w:rsidRPr="00FB2D42">
        <w:t>На основе анализа аналогов можно сделать вывод, что разработка сайта для клининговой компании является важным шагом для обеспечения удобства клиентов, предоставления информации о предлагаемых услугах, а также для создания удобной формы заказа необходимых услуг. Обоснованная разработка сайта позволит компании улучшить взаимодействие с клиентами, предоставить им информацию о предоставляемых услугах, отзывах и ценах.</w:t>
      </w:r>
    </w:p>
    <w:p w14:paraId="146686F4" w14:textId="77777777" w:rsidR="00D6380C" w:rsidRPr="00D6380C" w:rsidRDefault="00D6380C" w:rsidP="00D6380C">
      <w:pPr>
        <w:ind w:firstLine="0"/>
      </w:pPr>
    </w:p>
    <w:p w14:paraId="32398286" w14:textId="5E4136C8" w:rsidR="00E35A11" w:rsidRDefault="00E35A11" w:rsidP="00E35A11">
      <w:pPr>
        <w:pStyle w:val="1"/>
      </w:pPr>
      <w:bookmarkStart w:id="20" w:name="_Toc178865643"/>
      <w:r>
        <w:lastRenderedPageBreak/>
        <w:t>Требования к результатам разработки</w:t>
      </w:r>
      <w:bookmarkEnd w:id="20"/>
    </w:p>
    <w:p w14:paraId="18A11342" w14:textId="5A32C453" w:rsidR="00E35A11" w:rsidRDefault="00E35A11" w:rsidP="00E35A11">
      <w:pPr>
        <w:pStyle w:val="2"/>
      </w:pPr>
      <w:bookmarkStart w:id="21" w:name="_Toc178865644"/>
      <w:r>
        <w:t>Требования к функциональным характеристикам</w:t>
      </w:r>
      <w:bookmarkEnd w:id="21"/>
    </w:p>
    <w:p w14:paraId="1D6E1B5F" w14:textId="235E0C0A" w:rsidR="00DA24FA" w:rsidRDefault="00DA24FA" w:rsidP="00990B3E">
      <w:pPr>
        <w:rPr>
          <w:rFonts w:eastAsia="Times New Roman" w:cs="Times New Roman"/>
          <w:szCs w:val="24"/>
        </w:rPr>
      </w:pPr>
      <w:r w:rsidRPr="00DA24FA">
        <w:rPr>
          <w:rFonts w:cs="Times New Roman"/>
          <w:szCs w:val="24"/>
        </w:rPr>
        <w:t xml:space="preserve">В рамках </w:t>
      </w:r>
      <w:r w:rsidR="00D93BC9">
        <w:rPr>
          <w:rFonts w:cs="Times New Roman"/>
          <w:szCs w:val="24"/>
        </w:rPr>
        <w:t>настоящей работы</w:t>
      </w:r>
      <w:r w:rsidRPr="00DA24FA">
        <w:rPr>
          <w:rFonts w:cs="Times New Roman"/>
          <w:szCs w:val="24"/>
        </w:rPr>
        <w:t xml:space="preserve"> </w:t>
      </w:r>
      <w:r w:rsidR="00D93BC9">
        <w:rPr>
          <w:rFonts w:cs="Times New Roman"/>
          <w:szCs w:val="24"/>
        </w:rPr>
        <w:t>происходит процесс</w:t>
      </w:r>
      <w:r w:rsidRPr="00DA24FA">
        <w:rPr>
          <w:rFonts w:cs="Times New Roman"/>
          <w:szCs w:val="24"/>
        </w:rPr>
        <w:t xml:space="preserve"> проектирован</w:t>
      </w:r>
      <w:r w:rsidR="00D93BC9">
        <w:rPr>
          <w:rFonts w:cs="Times New Roman"/>
          <w:szCs w:val="24"/>
        </w:rPr>
        <w:t>ия</w:t>
      </w:r>
      <w:r w:rsidRPr="00DA24FA">
        <w:rPr>
          <w:rFonts w:cs="Times New Roman"/>
          <w:szCs w:val="24"/>
        </w:rPr>
        <w:t xml:space="preserve"> информационной системы для к</w:t>
      </w:r>
      <w:r w:rsidR="00C07583">
        <w:rPr>
          <w:rFonts w:cs="Times New Roman"/>
          <w:szCs w:val="24"/>
        </w:rPr>
        <w:t>лининговой компании</w:t>
      </w:r>
      <w:r w:rsidRPr="00DA24FA">
        <w:rPr>
          <w:rFonts w:cs="Times New Roman"/>
          <w:szCs w:val="24"/>
        </w:rPr>
        <w:t xml:space="preserve"> (далее </w:t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="007F438F" w:rsidRPr="004D446D">
        <w:t>—</w:t>
      </w:r>
      <w:r w:rsidRPr="00DA24F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Система</w:t>
      </w:r>
      <w:r w:rsidRPr="00DA24FA">
        <w:rPr>
          <w:rFonts w:cs="Times New Roman"/>
          <w:szCs w:val="24"/>
        </w:rPr>
        <w:t>)</w:t>
      </w:r>
      <w:r w:rsidR="00B8014A">
        <w:rPr>
          <w:rFonts w:eastAsia="Times New Roman" w:cs="Times New Roman"/>
          <w:szCs w:val="24"/>
        </w:rPr>
        <w:t>.</w:t>
      </w:r>
    </w:p>
    <w:p w14:paraId="031E1EE8" w14:textId="14805B85" w:rsidR="00DA24FA" w:rsidRDefault="00D82DBA" w:rsidP="00990B3E">
      <w:pPr>
        <w:rPr>
          <w:szCs w:val="24"/>
        </w:rPr>
      </w:pPr>
      <w:r>
        <w:rPr>
          <w:szCs w:val="24"/>
        </w:rPr>
        <w:t>Администратору</w:t>
      </w:r>
      <w:r w:rsidR="00DA24FA">
        <w:rPr>
          <w:szCs w:val="24"/>
        </w:rPr>
        <w:t xml:space="preserve"> должны быть доступны следующее возможности:</w:t>
      </w:r>
    </w:p>
    <w:p w14:paraId="554AEE9D" w14:textId="0F714FFC" w:rsidR="001E68EF" w:rsidRDefault="00DA24FA" w:rsidP="001E68EF">
      <w:pPr>
        <w:pStyle w:val="a0"/>
      </w:pPr>
      <w:r>
        <w:t xml:space="preserve">Просматривать, </w:t>
      </w:r>
      <w:r w:rsidR="00D24CBA">
        <w:t>создавать, редактировать, удалять</w:t>
      </w:r>
      <w:r>
        <w:t xml:space="preserve"> </w:t>
      </w:r>
      <w:r w:rsidR="00D82DBA">
        <w:t>заявки на оказание услуг</w:t>
      </w:r>
      <w:r w:rsidR="00E04355">
        <w:t>.</w:t>
      </w:r>
    </w:p>
    <w:p w14:paraId="32039D9A" w14:textId="50C7E530" w:rsidR="00D82DBA" w:rsidRDefault="00D82DBA" w:rsidP="001E68EF">
      <w:pPr>
        <w:pStyle w:val="a0"/>
      </w:pPr>
      <w:r>
        <w:t xml:space="preserve">Просматривать, создавать, редактировать, удалять </w:t>
      </w:r>
      <w:proofErr w:type="spellStart"/>
      <w:r>
        <w:t>клинеров</w:t>
      </w:r>
      <w:proofErr w:type="spellEnd"/>
      <w:r>
        <w:t>.</w:t>
      </w:r>
    </w:p>
    <w:p w14:paraId="452AF6CE" w14:textId="5FDC6650" w:rsidR="00D82DBA" w:rsidRDefault="00D82DBA" w:rsidP="001E68EF">
      <w:pPr>
        <w:pStyle w:val="a0"/>
      </w:pPr>
      <w:r>
        <w:t>Просматривать, создавать, редактировать, удалять услуги компании.</w:t>
      </w:r>
    </w:p>
    <w:p w14:paraId="380E46B2" w14:textId="4EE1B072" w:rsidR="00D82DBA" w:rsidRDefault="00D82DBA" w:rsidP="001E68EF">
      <w:pPr>
        <w:pStyle w:val="a0"/>
      </w:pPr>
      <w:r>
        <w:t>Просматривать, создавать, редактировать, удалять пользователей.</w:t>
      </w:r>
    </w:p>
    <w:p w14:paraId="45A4A600" w14:textId="043CE0F7" w:rsidR="00D82DBA" w:rsidRDefault="00D82DBA" w:rsidP="001E68EF">
      <w:pPr>
        <w:pStyle w:val="a0"/>
      </w:pPr>
      <w:r>
        <w:t>Назначать администратором ранее зарегистрированного пользователя.</w:t>
      </w:r>
    </w:p>
    <w:p w14:paraId="40049A40" w14:textId="2769E85D" w:rsidR="00D82DBA" w:rsidRDefault="00D82DBA" w:rsidP="001E68EF">
      <w:pPr>
        <w:pStyle w:val="a0"/>
      </w:pPr>
      <w:r>
        <w:t>Изменять статус заявки (Новая-Просмотрена-Выполнена).</w:t>
      </w:r>
    </w:p>
    <w:p w14:paraId="22D555F8" w14:textId="4E4EC1C2" w:rsidR="00D82DBA" w:rsidRDefault="00D82DBA" w:rsidP="001E68EF">
      <w:pPr>
        <w:pStyle w:val="a0"/>
      </w:pPr>
      <w:r>
        <w:t xml:space="preserve">Распределять </w:t>
      </w:r>
      <w:proofErr w:type="spellStart"/>
      <w:r>
        <w:t>клинеров</w:t>
      </w:r>
      <w:proofErr w:type="spellEnd"/>
      <w:r>
        <w:t xml:space="preserve"> по заявкам.</w:t>
      </w:r>
    </w:p>
    <w:p w14:paraId="4FBA109A" w14:textId="7B69E0CD" w:rsidR="00D82DBA" w:rsidRDefault="00D82DBA" w:rsidP="00D82DBA">
      <w:r>
        <w:t>Клиенту должны быть доступны следующее возможности:</w:t>
      </w:r>
    </w:p>
    <w:p w14:paraId="43AE5316" w14:textId="77777777" w:rsidR="004444DB" w:rsidRDefault="004444DB" w:rsidP="004444DB">
      <w:pPr>
        <w:pStyle w:val="a0"/>
        <w:numPr>
          <w:ilvl w:val="0"/>
          <w:numId w:val="40"/>
        </w:numPr>
        <w:ind w:hanging="720"/>
      </w:pPr>
      <w:r>
        <w:t>Просматривать услуги компании.</w:t>
      </w:r>
    </w:p>
    <w:p w14:paraId="25EB0CD7" w14:textId="530F3304" w:rsidR="00D82DBA" w:rsidRDefault="004444DB" w:rsidP="00D82DBA">
      <w:pPr>
        <w:pStyle w:val="a0"/>
        <w:numPr>
          <w:ilvl w:val="0"/>
          <w:numId w:val="40"/>
        </w:numPr>
        <w:ind w:hanging="720"/>
      </w:pPr>
      <w:r>
        <w:t>Выбирать услуги компании</w:t>
      </w:r>
      <w:r w:rsidR="00D82DBA">
        <w:t>.</w:t>
      </w:r>
    </w:p>
    <w:p w14:paraId="46C176A5" w14:textId="02687988" w:rsidR="00D82DBA" w:rsidRDefault="004444DB" w:rsidP="00D82DBA">
      <w:pPr>
        <w:pStyle w:val="a0"/>
        <w:numPr>
          <w:ilvl w:val="0"/>
          <w:numId w:val="40"/>
        </w:numPr>
        <w:ind w:hanging="720"/>
      </w:pPr>
      <w:r>
        <w:t>Отправлять заявку на оказание услуг</w:t>
      </w:r>
      <w:r w:rsidR="00D82DBA">
        <w:t>.</w:t>
      </w:r>
    </w:p>
    <w:p w14:paraId="1A04952C" w14:textId="2CB250D6" w:rsidR="004444DB" w:rsidRDefault="004444DB" w:rsidP="00D82DBA">
      <w:pPr>
        <w:pStyle w:val="a0"/>
        <w:numPr>
          <w:ilvl w:val="0"/>
          <w:numId w:val="40"/>
        </w:numPr>
        <w:ind w:hanging="720"/>
      </w:pPr>
      <w:r>
        <w:t xml:space="preserve">Просматривать </w:t>
      </w:r>
      <w:proofErr w:type="spellStart"/>
      <w:r>
        <w:t>клинеров</w:t>
      </w:r>
      <w:proofErr w:type="spellEnd"/>
      <w:r>
        <w:t>.</w:t>
      </w:r>
    </w:p>
    <w:p w14:paraId="1167D9CE" w14:textId="54064370" w:rsidR="004444DB" w:rsidRDefault="004444DB" w:rsidP="004444DB">
      <w:pPr>
        <w:ind w:left="851" w:firstLine="0"/>
      </w:pPr>
      <w:r>
        <w:t>Пользователю должны быть доступны следующие возможности:</w:t>
      </w:r>
    </w:p>
    <w:p w14:paraId="7212ED8A" w14:textId="066A5FDE" w:rsidR="004444DB" w:rsidRDefault="004444DB" w:rsidP="004444DB">
      <w:pPr>
        <w:pStyle w:val="a0"/>
        <w:numPr>
          <w:ilvl w:val="0"/>
          <w:numId w:val="42"/>
        </w:numPr>
        <w:ind w:hanging="720"/>
      </w:pPr>
      <w:r>
        <w:t>Авторизовываться в Системе.</w:t>
      </w:r>
    </w:p>
    <w:p w14:paraId="40648A7D" w14:textId="0938007F" w:rsidR="004444DB" w:rsidRDefault="004444DB" w:rsidP="004444DB">
      <w:pPr>
        <w:pStyle w:val="a0"/>
        <w:numPr>
          <w:ilvl w:val="0"/>
          <w:numId w:val="42"/>
        </w:numPr>
        <w:ind w:hanging="720"/>
      </w:pPr>
      <w:r>
        <w:t>Зарегистрироваться в Системе.</w:t>
      </w:r>
    </w:p>
    <w:p w14:paraId="53BEC90D" w14:textId="0C638140" w:rsidR="00990B3E" w:rsidRDefault="00990B3E" w:rsidP="00990B3E">
      <w:pPr>
        <w:pStyle w:val="2"/>
      </w:pPr>
      <w:bookmarkStart w:id="22" w:name="_Toc178865645"/>
      <w:r>
        <w:t>Требования к пользовательскому интерфейсу</w:t>
      </w:r>
      <w:bookmarkEnd w:id="22"/>
    </w:p>
    <w:p w14:paraId="18617FE9" w14:textId="4B424C30" w:rsidR="00393B1C" w:rsidRDefault="009D4B84" w:rsidP="00393B1C">
      <w:pPr>
        <w:tabs>
          <w:tab w:val="left" w:pos="2196"/>
        </w:tabs>
      </w:pPr>
      <w:r>
        <w:t>Главн</w:t>
      </w:r>
      <w:r w:rsidR="002F4449">
        <w:t>ая страница сайта</w:t>
      </w:r>
      <w:r>
        <w:t xml:space="preserve"> </w:t>
      </w:r>
      <w:r w:rsidR="00F6661E">
        <w:t>состоит из 3 частей</w:t>
      </w:r>
      <w:r>
        <w:t xml:space="preserve">: </w:t>
      </w:r>
      <w:r w:rsidR="00F6661E">
        <w:t>шапка страницы, основная часть и подвал страницы</w:t>
      </w:r>
      <w:r>
        <w:t xml:space="preserve">. </w:t>
      </w:r>
      <w:r w:rsidR="00F6661E">
        <w:t xml:space="preserve">На рисунке 5 представлен прототип </w:t>
      </w:r>
      <w:r w:rsidR="00FD5A94">
        <w:t>главной страницы.</w:t>
      </w:r>
    </w:p>
    <w:p w14:paraId="57A3C109" w14:textId="77777777" w:rsidR="009D4B84" w:rsidRDefault="009D4B84" w:rsidP="009D4B84">
      <w:pPr>
        <w:keepNext/>
        <w:tabs>
          <w:tab w:val="left" w:pos="219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1EC30" wp14:editId="10F012C5">
            <wp:extent cx="5128260" cy="3929949"/>
            <wp:effectExtent l="0" t="0" r="0" b="0"/>
            <wp:docPr id="113155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58982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283" cy="39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5E66" w14:textId="436BEAAF" w:rsidR="009D4B84" w:rsidRDefault="009D4B84" w:rsidP="00DC52F4">
      <w:pPr>
        <w:pStyle w:val="a9"/>
        <w:spacing w:line="360" w:lineRule="auto"/>
      </w:pPr>
      <w:r>
        <w:t xml:space="preserve">Рисунок </w:t>
      </w:r>
      <w:r w:rsidR="00F6661E">
        <w:t>5</w:t>
      </w:r>
      <w:r>
        <w:t xml:space="preserve"> </w:t>
      </w:r>
      <w:r w:rsidR="004D446D" w:rsidRPr="004D446D">
        <w:t>—</w:t>
      </w:r>
      <w:r>
        <w:t xml:space="preserve"> Прототип г</w:t>
      </w:r>
      <w:r w:rsidR="00712968">
        <w:t>лавной страницы</w:t>
      </w:r>
    </w:p>
    <w:p w14:paraId="06622A51" w14:textId="71F1D1E7" w:rsidR="00712968" w:rsidRDefault="00712968" w:rsidP="00712968">
      <w:r>
        <w:t>Шапка страницы содержит в себе 5 функциональных элементов, при нажатии на которые осуществляется переход по различным страницам сайта. Основная часть главной страницы состоит из фотографий компании, информации о компании и кнопке «Оставить заявку», при нажатии на которую происходит переход к форме отправки заявки на оказание услуг.</w:t>
      </w:r>
      <w:r w:rsidR="00E6649E">
        <w:t xml:space="preserve"> Подвал страницы содержит в себе контактные данные для связи с клининговой компанией, например такие как, номер телефона и ссылки на социальные сети.</w:t>
      </w:r>
    </w:p>
    <w:p w14:paraId="49333429" w14:textId="711331D5" w:rsidR="00DD63DC" w:rsidRDefault="00DD63DC" w:rsidP="00712968">
      <w:r>
        <w:t>На рисунке 6 представлена форма отправки заявки на оказание выбранного перечня услуг.</w:t>
      </w:r>
    </w:p>
    <w:p w14:paraId="24E8DCA8" w14:textId="4F725B05" w:rsidR="00DD63DC" w:rsidRDefault="00DD63DC" w:rsidP="00DD63DC">
      <w:pPr>
        <w:ind w:firstLine="0"/>
        <w:jc w:val="center"/>
      </w:pPr>
      <w:r w:rsidRPr="00DD63DC">
        <w:rPr>
          <w:noProof/>
        </w:rPr>
        <w:lastRenderedPageBreak/>
        <w:drawing>
          <wp:inline distT="0" distB="0" distL="0" distR="0" wp14:anchorId="711AA08F" wp14:editId="418CD0FC">
            <wp:extent cx="5331518" cy="4102735"/>
            <wp:effectExtent l="0" t="0" r="2540" b="0"/>
            <wp:docPr id="1762366953" name="Рисунок 1" descr="Изображение выглядит как текст, снимок экрана, че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66953" name="Рисунок 1" descr="Изображение выглядит как текст, снимок экрана, чек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518" cy="41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1825" w14:textId="28F43DC4" w:rsidR="00DD63DC" w:rsidRDefault="00DD63DC" w:rsidP="005055E5">
      <w:pPr>
        <w:ind w:firstLine="0"/>
        <w:jc w:val="center"/>
      </w:pPr>
      <w:r>
        <w:t>Рисунок 6 – Оформление заявки</w:t>
      </w:r>
    </w:p>
    <w:p w14:paraId="2CD16389" w14:textId="398E53AD" w:rsidR="005055E5" w:rsidRPr="00712968" w:rsidRDefault="005055E5" w:rsidP="005055E5">
      <w:pPr>
        <w:ind w:firstLine="709"/>
      </w:pPr>
      <w:r>
        <w:t>Исходя из прототипа экранной формы можно сделать вывод, что форма состоит из 6 полей для ввода (имя, номер телефона, адрес, дата, время, площадь объекта) и набор чекбоксов, которые отображают весь доступный перечень услуг компании.</w:t>
      </w:r>
    </w:p>
    <w:p w14:paraId="2CA95623" w14:textId="6E7CC59B" w:rsidR="00393B1C" w:rsidRDefault="00393B1C" w:rsidP="00393B1C">
      <w:pPr>
        <w:pStyle w:val="2"/>
      </w:pPr>
      <w:bookmarkStart w:id="23" w:name="_Toc178865646"/>
      <w:r>
        <w:t>Требования к видам обеспечения</w:t>
      </w:r>
      <w:bookmarkEnd w:id="23"/>
    </w:p>
    <w:p w14:paraId="0E5D5366" w14:textId="07A30100" w:rsidR="00393B1C" w:rsidRDefault="00EA24CF" w:rsidP="00393B1C">
      <w:pPr>
        <w:pStyle w:val="3"/>
      </w:pPr>
      <w:bookmarkStart w:id="24" w:name="_Toc178865647"/>
      <w:r>
        <w:t>Требование к математическому обеспечению</w:t>
      </w:r>
      <w:bookmarkEnd w:id="24"/>
    </w:p>
    <w:p w14:paraId="47879436" w14:textId="7BCB9271" w:rsidR="00477CED" w:rsidRPr="00477CED" w:rsidRDefault="006B12CC" w:rsidP="00057BC4">
      <w:pPr>
        <w:ind w:firstLine="709"/>
      </w:pPr>
      <w:r>
        <w:t xml:space="preserve">ИС должна осуществлять подсчёт загруженных </w:t>
      </w:r>
      <w:r w:rsidR="008D40A0">
        <w:t>заявок</w:t>
      </w:r>
      <w:r w:rsidR="00B82040">
        <w:t xml:space="preserve">, </w:t>
      </w:r>
      <w:r w:rsidR="008D40A0">
        <w:t>загруженных в Систему</w:t>
      </w:r>
      <w:r w:rsidR="00D16425">
        <w:t>.</w:t>
      </w:r>
      <w:r w:rsidR="00477CED">
        <w:t xml:space="preserve"> </w:t>
      </w:r>
    </w:p>
    <w:p w14:paraId="17E06E36" w14:textId="707F5270" w:rsidR="008141F1" w:rsidRDefault="00EA24CF" w:rsidP="008141F1">
      <w:pPr>
        <w:pStyle w:val="3"/>
      </w:pPr>
      <w:bookmarkStart w:id="25" w:name="_Toc178865648"/>
      <w:r>
        <w:t>Требование к информационному обеспечению</w:t>
      </w:r>
      <w:bookmarkEnd w:id="25"/>
    </w:p>
    <w:p w14:paraId="02C413FE" w14:textId="33EB4BAA" w:rsidR="008141F1" w:rsidRDefault="008141F1" w:rsidP="00CC6D7A">
      <w:pPr>
        <w:pStyle w:val="4"/>
      </w:pPr>
      <w:r>
        <w:t>Требования к форматам хранения</w:t>
      </w:r>
    </w:p>
    <w:p w14:paraId="1FF59F1C" w14:textId="2FEA0C33" w:rsidR="009610CF" w:rsidRPr="009610CF" w:rsidRDefault="009610CF" w:rsidP="00057BC4">
      <w:pPr>
        <w:ind w:firstLine="709"/>
      </w:pPr>
      <w:r>
        <w:t xml:space="preserve">Все данные ИС должны </w:t>
      </w:r>
      <w:r w:rsidR="00477CED">
        <w:t>храниться</w:t>
      </w:r>
      <w:r>
        <w:t xml:space="preserve"> в</w:t>
      </w:r>
      <w:r w:rsidR="00C37B30">
        <w:t xml:space="preserve"> реляционной</w:t>
      </w:r>
      <w:r>
        <w:t xml:space="preserve"> базе данных, которая соответствует третьей нормальной форме</w:t>
      </w:r>
      <w:r w:rsidR="00EB1326">
        <w:t xml:space="preserve">, взаимодействие с ней будет </w:t>
      </w:r>
      <w:r w:rsidR="00F961E8">
        <w:t>производиться</w:t>
      </w:r>
      <w:r w:rsidR="00EB1326">
        <w:t xml:space="preserve"> при помощи СУБД </w:t>
      </w:r>
      <w:r w:rsidR="00EB1326">
        <w:rPr>
          <w:lang w:val="en-US"/>
        </w:rPr>
        <w:t>MySQL</w:t>
      </w:r>
      <w:r>
        <w:t>.</w:t>
      </w:r>
      <w:r w:rsidR="00EB1326">
        <w:t xml:space="preserve"> Для взаимодействия с базой данных будет использоваться язык SQL (</w:t>
      </w:r>
      <w:proofErr w:type="spellStart"/>
      <w:r w:rsidR="00EB1326">
        <w:t>Structured</w:t>
      </w:r>
      <w:proofErr w:type="spellEnd"/>
      <w:r w:rsidR="00EB1326">
        <w:t xml:space="preserve"> </w:t>
      </w:r>
      <w:proofErr w:type="spellStart"/>
      <w:r w:rsidR="00EB1326">
        <w:t>Query</w:t>
      </w:r>
      <w:proofErr w:type="spellEnd"/>
      <w:r w:rsidR="00EB1326">
        <w:t xml:space="preserve"> Language) для выполнения запросов и манипуляции данными.</w:t>
      </w:r>
    </w:p>
    <w:p w14:paraId="73F13FDF" w14:textId="2073CEEC" w:rsidR="00CC6D7A" w:rsidRDefault="00CC6D7A" w:rsidP="00CC6D7A">
      <w:pPr>
        <w:pStyle w:val="4"/>
      </w:pPr>
      <w:r>
        <w:lastRenderedPageBreak/>
        <w:t>Требования к техническому обеспечению</w:t>
      </w:r>
    </w:p>
    <w:p w14:paraId="69B8E968" w14:textId="160E4972" w:rsidR="00CC6D7A" w:rsidRDefault="00CC6D7A" w:rsidP="00057BC4">
      <w:pPr>
        <w:ind w:firstLine="709"/>
      </w:pPr>
      <w:r w:rsidRPr="00CC6D7A">
        <w:t>В состав технических средств должен входить персональный компьютер</w:t>
      </w:r>
      <w:r>
        <w:t>, соответствующий минимальным системным требованиям</w:t>
      </w:r>
      <w:r w:rsidR="00132924">
        <w:t xml:space="preserve"> (см. таб. </w:t>
      </w:r>
      <w:r w:rsidR="00A53EA1">
        <w:t>1</w:t>
      </w:r>
      <w:r w:rsidR="00132924">
        <w:t>)</w:t>
      </w:r>
      <w:r>
        <w:t>.</w:t>
      </w:r>
    </w:p>
    <w:p w14:paraId="0960C4CA" w14:textId="366AE2E1" w:rsidR="00CC6D7A" w:rsidRDefault="00CC6D7A" w:rsidP="00495BE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A53EA1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CC6D7A" w14:paraId="31E2F17F" w14:textId="77777777" w:rsidTr="00F87D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50E0505C" w14:textId="440FDA53" w:rsidR="00CC6D7A" w:rsidRPr="00CC6D7A" w:rsidRDefault="00CC6D7A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4877AADE" w14:textId="3E652521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  <w:r>
              <w:rPr>
                <w:rFonts w:eastAsia="Calibri" w:cs="Times New Roman"/>
                <w:szCs w:val="24"/>
                <w:lang w:eastAsia="en-US"/>
              </w:rPr>
              <w:t>/11</w:t>
            </w:r>
          </w:p>
        </w:tc>
      </w:tr>
      <w:tr w:rsidR="00CC6D7A" w:rsidRPr="00F87D66" w14:paraId="5EAF6411" w14:textId="77777777" w:rsidTr="00F87D66">
        <w:tc>
          <w:tcPr>
            <w:tcW w:w="2835" w:type="dxa"/>
          </w:tcPr>
          <w:p w14:paraId="6A576FB9" w14:textId="1B7123E6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3765FD33" w14:textId="032C9331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CC6D7A" w:rsidRPr="00F87D66" w14:paraId="41B7E784" w14:textId="77777777" w:rsidTr="00F87D66">
        <w:tc>
          <w:tcPr>
            <w:tcW w:w="2835" w:type="dxa"/>
          </w:tcPr>
          <w:p w14:paraId="099ED884" w14:textId="444E317D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2DE4E87E" w14:textId="4115D51F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F87D66" w:rsidRPr="00F87D66" w14:paraId="044FF178" w14:textId="77777777" w:rsidTr="00F87D66">
        <w:tc>
          <w:tcPr>
            <w:tcW w:w="2835" w:type="dxa"/>
          </w:tcPr>
          <w:p w14:paraId="413849B0" w14:textId="1C18210B" w:rsidR="00F87D66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276FBA6F" w14:textId="6E12D026" w:rsidR="00F87D66" w:rsidRPr="00F87D66" w:rsidRDefault="00F37329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</w:t>
            </w:r>
            <w:r w:rsidR="00F87D66">
              <w:rPr>
                <w:rFonts w:eastAsia="Calibri" w:cs="Times New Roman"/>
                <w:szCs w:val="24"/>
                <w:lang w:eastAsia="en-US"/>
              </w:rPr>
              <w:t>00 Мб</w:t>
            </w:r>
          </w:p>
        </w:tc>
      </w:tr>
      <w:tr w:rsidR="00F87D66" w:rsidRPr="00F87D66" w14:paraId="1385A6E2" w14:textId="77777777" w:rsidTr="00F87D66">
        <w:tc>
          <w:tcPr>
            <w:tcW w:w="2835" w:type="dxa"/>
          </w:tcPr>
          <w:p w14:paraId="0805E4B2" w14:textId="5122D1AA" w:rsidR="00F87D66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65233A6F" w14:textId="3FD23E33" w:rsidR="00F87D66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</w:tbl>
    <w:p w14:paraId="1CCF4ED8" w14:textId="77777777" w:rsidR="00CC6D7A" w:rsidRPr="00FB25A6" w:rsidRDefault="00CC6D7A" w:rsidP="00CC6D7A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eastAsia="en-US"/>
        </w:rPr>
      </w:pPr>
    </w:p>
    <w:p w14:paraId="0DA4E137" w14:textId="121F6DBB" w:rsidR="00CC6D7A" w:rsidRDefault="00F87D66" w:rsidP="00F87D66">
      <w:pPr>
        <w:pStyle w:val="4"/>
      </w:pPr>
      <w:r>
        <w:t>Требования к лингвистическому обеспечения</w:t>
      </w:r>
    </w:p>
    <w:p w14:paraId="5AC16C1C" w14:textId="2AB0D5D8" w:rsidR="00F87D66" w:rsidRDefault="00F431DE" w:rsidP="00057BC4">
      <w:pPr>
        <w:ind w:firstLine="709"/>
      </w:pPr>
      <w:r>
        <w:t>Система</w:t>
      </w:r>
      <w:r w:rsidR="00B129E9">
        <w:t xml:space="preserve"> должна предусматривать полностью русскою локализацию</w:t>
      </w:r>
      <w:r w:rsidR="00F87D66">
        <w:t>.</w:t>
      </w:r>
    </w:p>
    <w:p w14:paraId="4DD5EB0A" w14:textId="6DAEE6FD" w:rsidR="00F87D66" w:rsidRDefault="00063DFB" w:rsidP="00063DFB">
      <w:pPr>
        <w:pStyle w:val="4"/>
      </w:pPr>
      <w:r>
        <w:t>Требования к организационному обеспечению</w:t>
      </w:r>
    </w:p>
    <w:p w14:paraId="69E0630E" w14:textId="65B07F8D" w:rsidR="00063DFB" w:rsidRDefault="00063DFB" w:rsidP="00057BC4">
      <w:pPr>
        <w:ind w:firstLine="709"/>
      </w:pPr>
      <w:r w:rsidRPr="00063DFB">
        <w:t>Требования к организационному обеспечению</w:t>
      </w:r>
      <w:r>
        <w:t xml:space="preserve"> не предъявляются.</w:t>
      </w:r>
    </w:p>
    <w:p w14:paraId="3F1A3A4F" w14:textId="07DE452A" w:rsidR="00063DFB" w:rsidRDefault="00063DFB" w:rsidP="00063DFB">
      <w:pPr>
        <w:pStyle w:val="3"/>
      </w:pPr>
      <w:bookmarkStart w:id="26" w:name="_Toc178865649"/>
      <w:r>
        <w:t>Требования к численности и квалификации персонала</w:t>
      </w:r>
      <w:bookmarkEnd w:id="26"/>
    </w:p>
    <w:p w14:paraId="7510181F" w14:textId="256BD278" w:rsidR="00063DFB" w:rsidRDefault="00063DFB" w:rsidP="00057BC4">
      <w:pPr>
        <w:ind w:firstLine="709"/>
      </w:pPr>
      <w:r>
        <w:t>Требования к численности и квалификации персонала не предъявляются.</w:t>
      </w:r>
    </w:p>
    <w:p w14:paraId="34760668" w14:textId="4FDA4A1D" w:rsidR="00063DFB" w:rsidRDefault="00063DFB" w:rsidP="00063DFB">
      <w:pPr>
        <w:pStyle w:val="3"/>
      </w:pPr>
      <w:bookmarkStart w:id="27" w:name="_Toc178865650"/>
      <w:r>
        <w:t>Требования к показательным назначениям</w:t>
      </w:r>
      <w:bookmarkEnd w:id="27"/>
    </w:p>
    <w:p w14:paraId="78BF9AA3" w14:textId="2790EB94" w:rsidR="00EA1CEB" w:rsidRDefault="00B57EEF" w:rsidP="00057BC4">
      <w:pPr>
        <w:ind w:firstLine="709"/>
      </w:pPr>
      <w:r>
        <w:t>Требования к показательным назначениям не предъявляются.</w:t>
      </w:r>
    </w:p>
    <w:p w14:paraId="67DDFD01" w14:textId="6170DEFA" w:rsidR="00063DFB" w:rsidRDefault="00063DFB" w:rsidP="00063DFB">
      <w:pPr>
        <w:pStyle w:val="3"/>
      </w:pPr>
      <w:bookmarkStart w:id="28" w:name="_Toc178865651"/>
      <w:r>
        <w:t>Требования к надёжности</w:t>
      </w:r>
      <w:bookmarkEnd w:id="28"/>
    </w:p>
    <w:p w14:paraId="758C702E" w14:textId="0E4147C2" w:rsidR="00063DFB" w:rsidRDefault="0024008C" w:rsidP="00057BC4">
      <w:pPr>
        <w:ind w:firstLine="709"/>
      </w:pPr>
      <w:r>
        <w:t xml:space="preserve">Стационарный компьютер или ноутбук, на котором будет </w:t>
      </w:r>
      <w:r w:rsidR="00AB5D19">
        <w:t>производиться</w:t>
      </w:r>
      <w:r>
        <w:t xml:space="preserve"> использования ИС, должен быть обеспечен доступу к бесперебойному электропитанию</w:t>
      </w:r>
      <w:r w:rsidR="00063DFB">
        <w:t>.</w:t>
      </w:r>
    </w:p>
    <w:p w14:paraId="46B87DA1" w14:textId="33D35849" w:rsidR="001413AA" w:rsidRDefault="001413AA" w:rsidP="001413AA">
      <w:pPr>
        <w:pStyle w:val="3"/>
      </w:pPr>
      <w:bookmarkStart w:id="29" w:name="_Toc178865652"/>
      <w:r>
        <w:t>Требования к безопасности</w:t>
      </w:r>
      <w:bookmarkEnd w:id="29"/>
    </w:p>
    <w:p w14:paraId="4DEEA6C9" w14:textId="7FA89326" w:rsidR="001413AA" w:rsidRDefault="00DC50CC" w:rsidP="00057BC4">
      <w:pPr>
        <w:ind w:firstLine="709"/>
      </w:pPr>
      <w:r>
        <w:t xml:space="preserve">Разрабатываемая в рамках </w:t>
      </w:r>
      <w:r w:rsidR="00915917">
        <w:t>настоящей</w:t>
      </w:r>
      <w:r w:rsidR="00651551">
        <w:t xml:space="preserve"> работы</w:t>
      </w:r>
      <w:r>
        <w:t xml:space="preserve"> информационная система </w:t>
      </w:r>
      <w:r w:rsidR="00651551">
        <w:t>должна обеспечивать защиту</w:t>
      </w:r>
      <w:r w:rsidR="00F82D9D">
        <w:t xml:space="preserve"> от утечки</w:t>
      </w:r>
      <w:r w:rsidR="00651551">
        <w:t xml:space="preserve"> персональных данных</w:t>
      </w:r>
      <w:r>
        <w:t>.</w:t>
      </w:r>
    </w:p>
    <w:p w14:paraId="1DDD75B3" w14:textId="5F523CE4" w:rsidR="00200E9C" w:rsidRDefault="00200E9C" w:rsidP="00200E9C">
      <w:pPr>
        <w:pStyle w:val="3"/>
      </w:pPr>
      <w:bookmarkStart w:id="30" w:name="_Toc178865653"/>
      <w:r>
        <w:lastRenderedPageBreak/>
        <w:t>Требования к патентной чистоте</w:t>
      </w:r>
      <w:bookmarkEnd w:id="30"/>
    </w:p>
    <w:p w14:paraId="4A45240C" w14:textId="3A53B3ED" w:rsidR="00200E9C" w:rsidRPr="00200E9C" w:rsidRDefault="00200E9C" w:rsidP="00057BC4">
      <w:pPr>
        <w:ind w:firstLine="709"/>
      </w:pPr>
      <w:r>
        <w:t>И</w:t>
      </w:r>
      <w:r w:rsidR="0043228C">
        <w:t>С</w:t>
      </w:r>
      <w:r>
        <w:t xml:space="preserve"> не должна нарушать патентные права других компаний и </w:t>
      </w:r>
      <w:r w:rsidR="0043228C">
        <w:t>ИС</w:t>
      </w:r>
      <w:r w:rsidR="00AA1BDF">
        <w:t xml:space="preserve">, согласно </w:t>
      </w:r>
      <w:r w:rsidR="00AA1BDF" w:rsidRPr="00AA1BDF">
        <w:t>ГК РФ Глава 72. ПАТЕНТНОЕ ПРАВО</w:t>
      </w:r>
      <w:r w:rsidR="00AA1BDF">
        <w:t>.</w:t>
      </w:r>
    </w:p>
    <w:p w14:paraId="6C9677F8" w14:textId="57ABFD00" w:rsidR="00063DFB" w:rsidRDefault="00063DFB" w:rsidP="00063DFB">
      <w:pPr>
        <w:pStyle w:val="3"/>
      </w:pPr>
      <w:bookmarkStart w:id="31" w:name="_Toc178865654"/>
      <w:r>
        <w:t>Требования к эргономической и технической эстетике</w:t>
      </w:r>
      <w:bookmarkEnd w:id="31"/>
    </w:p>
    <w:p w14:paraId="1F547F9C" w14:textId="7A588035" w:rsidR="00727973" w:rsidRDefault="00063DFB" w:rsidP="00057BC4">
      <w:pPr>
        <w:ind w:firstLine="709"/>
      </w:pPr>
      <w:r w:rsidRPr="00063DFB">
        <w:t xml:space="preserve">Внешний вид </w:t>
      </w:r>
      <w:r w:rsidR="0043228C">
        <w:t>ИС</w:t>
      </w:r>
      <w:r w:rsidRPr="00063DFB">
        <w:t xml:space="preserve"> и логика работы пользователя в различных операционных системах должны быть идентичными.</w:t>
      </w:r>
      <w:r w:rsidR="00727973">
        <w:t xml:space="preserve"> </w:t>
      </w:r>
      <w:r w:rsidR="00727973" w:rsidRPr="00727973">
        <w:t xml:space="preserve">Для доступа к функциям </w:t>
      </w:r>
      <w:r w:rsidR="0043228C">
        <w:t>ИС</w:t>
      </w:r>
      <w:r w:rsidR="00727973" w:rsidRPr="00727973">
        <w:t xml:space="preserve"> должно быть предусмотрено использование </w:t>
      </w:r>
      <w:r w:rsidR="00727973">
        <w:t>компьютерной мыши</w:t>
      </w:r>
      <w:r w:rsidR="0046377F">
        <w:t>/тачпада</w:t>
      </w:r>
      <w:r w:rsidR="00727973">
        <w:t>.</w:t>
      </w:r>
    </w:p>
    <w:p w14:paraId="69A88458" w14:textId="28D6991C" w:rsidR="00727973" w:rsidRDefault="00727973" w:rsidP="00727973">
      <w:pPr>
        <w:pStyle w:val="3"/>
      </w:pPr>
      <w:bookmarkStart w:id="32" w:name="_Toc178865655"/>
      <w:r>
        <w:t>Требования к стандартизации и унификации</w:t>
      </w:r>
      <w:bookmarkEnd w:id="32"/>
    </w:p>
    <w:p w14:paraId="2FE4E75B" w14:textId="3762BCEE" w:rsidR="00727973" w:rsidRDefault="0054313E" w:rsidP="00057BC4">
      <w:pPr>
        <w:ind w:firstLine="709"/>
      </w:pPr>
      <w:r>
        <w:t>Разработка системы должна осуществляться с использованием стандартных методологий функционального моделирования, таких как IDEF0</w:t>
      </w:r>
      <w:r w:rsidR="00A108AF">
        <w:t xml:space="preserve">, </w:t>
      </w:r>
      <w:r w:rsidR="00A108AF">
        <w:rPr>
          <w:lang w:val="en-US"/>
        </w:rPr>
        <w:t>UML</w:t>
      </w:r>
      <w:r>
        <w:t xml:space="preserve"> и DFD.</w:t>
      </w:r>
    </w:p>
    <w:p w14:paraId="647F4BBE" w14:textId="4019B8C0" w:rsidR="002C31EB" w:rsidRDefault="00D15007" w:rsidP="00057BC4">
      <w:pPr>
        <w:ind w:firstLine="709"/>
      </w:pPr>
      <w:r>
        <w:t>Написание комплекта документации регламентир</w:t>
      </w:r>
      <w:r w:rsidR="002C31EB">
        <w:t>ует:</w:t>
      </w:r>
    </w:p>
    <w:p w14:paraId="58AE1DB7" w14:textId="76F614FC" w:rsidR="002C31EB" w:rsidRDefault="002C31EB" w:rsidP="002C31EB">
      <w:pPr>
        <w:pStyle w:val="a0"/>
        <w:numPr>
          <w:ilvl w:val="0"/>
          <w:numId w:val="28"/>
        </w:numPr>
      </w:pPr>
      <w:r>
        <w:t>ГОСТ 34.602–2020</w:t>
      </w:r>
      <w:r>
        <w:rPr>
          <w:lang w:val="en-US"/>
        </w:rPr>
        <w:t>;</w:t>
      </w:r>
    </w:p>
    <w:p w14:paraId="08AFC8BC" w14:textId="21C29F1A" w:rsidR="002C31EB" w:rsidRDefault="002C31EB" w:rsidP="002C31EB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425E6FDA" w14:textId="60796BCE" w:rsidR="002C31EB" w:rsidRDefault="002C31EB" w:rsidP="002C31EB">
      <w:pPr>
        <w:pStyle w:val="3"/>
      </w:pPr>
      <w:bookmarkStart w:id="33" w:name="_Toc178865656"/>
      <w:r>
        <w:t>Дополнительные требования</w:t>
      </w:r>
      <w:bookmarkEnd w:id="33"/>
    </w:p>
    <w:p w14:paraId="2D29B6EC" w14:textId="5C2CB1A7" w:rsidR="002C31EB" w:rsidRDefault="002C31EB" w:rsidP="00057BC4">
      <w:pPr>
        <w:ind w:firstLine="709"/>
      </w:pPr>
      <w:r>
        <w:t>Дополнительные требования не предъявляются.</w:t>
      </w:r>
    </w:p>
    <w:p w14:paraId="39A82B09" w14:textId="4FF4A867" w:rsidR="002C31EB" w:rsidRDefault="002C31EB" w:rsidP="002C31EB">
      <w:pPr>
        <w:pStyle w:val="2"/>
      </w:pPr>
      <w:bookmarkStart w:id="34" w:name="_Toc178865657"/>
      <w:r>
        <w:t>Требования к перспективам развития</w:t>
      </w:r>
      <w:bookmarkEnd w:id="34"/>
    </w:p>
    <w:p w14:paraId="71A3847B" w14:textId="0EE034E7" w:rsidR="00E0295B" w:rsidRDefault="002C31EB" w:rsidP="00057BC4">
      <w:pPr>
        <w:ind w:firstLine="709"/>
      </w:pPr>
      <w:r>
        <w:t xml:space="preserve">Требования к перспективам развития </w:t>
      </w:r>
      <w:r w:rsidR="00B57EEF">
        <w:t>не предъявляются.</w:t>
      </w:r>
    </w:p>
    <w:p w14:paraId="747F4422" w14:textId="7DAA6374" w:rsidR="002C31EB" w:rsidRDefault="002C31EB" w:rsidP="002C31EB">
      <w:pPr>
        <w:pStyle w:val="1"/>
      </w:pPr>
      <w:bookmarkStart w:id="35" w:name="_Toc178865658"/>
      <w:r>
        <w:lastRenderedPageBreak/>
        <w:t>Состав и содержание работ</w:t>
      </w:r>
      <w:bookmarkEnd w:id="35"/>
    </w:p>
    <w:p w14:paraId="4A737B4A" w14:textId="1826DFC6" w:rsidR="003C501B" w:rsidRDefault="003C501B" w:rsidP="00C25B01">
      <w:pPr>
        <w:pStyle w:val="2"/>
      </w:pPr>
      <w:bookmarkStart w:id="36" w:name="_Toc178865659"/>
      <w:r>
        <w:t>Разработка ПО</w:t>
      </w:r>
      <w:bookmarkEnd w:id="36"/>
    </w:p>
    <w:p w14:paraId="22BFF875" w14:textId="556A7B5B" w:rsidR="00845529" w:rsidRDefault="00845529" w:rsidP="00845529">
      <w:pPr>
        <w:pStyle w:val="3"/>
      </w:pPr>
      <w:bookmarkStart w:id="37" w:name="_Toc178865660"/>
      <w:r>
        <w:t>Маркетинговое исследование</w:t>
      </w:r>
      <w:bookmarkEnd w:id="37"/>
    </w:p>
    <w:p w14:paraId="34660A97" w14:textId="21F64191" w:rsidR="00057BC4" w:rsidRDefault="00057BC4" w:rsidP="00057BC4">
      <w:pPr>
        <w:pStyle w:val="a0"/>
        <w:numPr>
          <w:ilvl w:val="0"/>
          <w:numId w:val="0"/>
        </w:numPr>
        <w:ind w:firstLine="709"/>
      </w:pPr>
      <w:r>
        <w:t>Для проведения маркетингового исследования рынка клининговых компаний и определения актуальности внедрения информационных систем (ИС) важно учесть несколько ключевых аспектов.</w:t>
      </w:r>
    </w:p>
    <w:p w14:paraId="2A5BEDB3" w14:textId="2AEC6AF6" w:rsidR="00057BC4" w:rsidRDefault="00057BC4" w:rsidP="00057BC4">
      <w:pPr>
        <w:pStyle w:val="a0"/>
      </w:pPr>
      <w:r>
        <w:t>Анализ рынка: согласно исследованиям, рынок клининговых услуг демонстрирует значительный рост. Ожидается, что вследствие увеличения строительных проектов как в жилом, так и в коммерческом секторе, спрос на клининговые услуги будет расти. Например, глобальный рынок клининговых услуг оценивался в 375,32 миллиарда долларов США в 2022 году и прогнозируется, что он вырастет до 633,18 миллиарда долларов США к 2030 году при среднем годовом темпе роста (CAGR) 6,83%.</w:t>
      </w:r>
    </w:p>
    <w:p w14:paraId="4E03B5CE" w14:textId="5FD9BA45" w:rsidR="00057BC4" w:rsidRDefault="00057BC4" w:rsidP="00057BC4">
      <w:pPr>
        <w:pStyle w:val="a0"/>
      </w:pPr>
      <w:r>
        <w:t>Влияние экономических условий: Экономический рост способствует увеличению расхода на клининговые услуги как со стороны коммерческих, так и жилищных клиентов. При положительных экономических условиях компании могут предложить свои услуги значительно чаще и по более высоким ценам.</w:t>
      </w:r>
    </w:p>
    <w:p w14:paraId="7FFF7239" w14:textId="67FEAFAF" w:rsidR="00057BC4" w:rsidRDefault="00057BC4" w:rsidP="00057BC4">
      <w:pPr>
        <w:pStyle w:val="a0"/>
      </w:pPr>
      <w:r>
        <w:t xml:space="preserve">Технологические </w:t>
      </w:r>
      <w:proofErr w:type="spellStart"/>
      <w:r>
        <w:t>advancements</w:t>
      </w:r>
      <w:proofErr w:type="spellEnd"/>
      <w:r>
        <w:t>: Важную роль в оптимизации работы клининговых компаний играют современные технологии. Внедрение ИС может значительно улучшить управление операциями, повысить эффективность через автоматизацию процессов, а также улучшить взаимодействие с клиентами. Например, компании активно используют ПО для планирования работ и управления клиентами, что позволяет существенно снижать затраты и повышать качество услуг.</w:t>
      </w:r>
    </w:p>
    <w:p w14:paraId="48BAE615" w14:textId="4A056A55" w:rsidR="00057BC4" w:rsidRDefault="00057BC4" w:rsidP="00057BC4">
      <w:pPr>
        <w:pStyle w:val="a0"/>
      </w:pPr>
      <w:r>
        <w:t>Конкуренция: рынок клининговых услуг высоко конкурентен, и фирмы, инвестирующие в информационные технологии и инновации, имеют большую вероятность успешного роста и привлечения новых клиентов. Чтобы оставаться конкурентоспособными, клининговые компании нуждаются в современных решениях для управления операциями.</w:t>
      </w:r>
    </w:p>
    <w:p w14:paraId="7FBCAD1E" w14:textId="5F1429A9" w:rsidR="00057BC4" w:rsidRDefault="00057BC4" w:rsidP="00057BC4">
      <w:pPr>
        <w:pStyle w:val="a0"/>
      </w:pPr>
      <w:r>
        <w:t>Рынок труда: важно отметить, что нехватка квалифицированного персонала может сдерживать развитие компании. Использование ИС может помочь в оптимизации распределения нагрузки и управления персоналом, что способствует повышению производительности и удержанию сотрудников.</w:t>
      </w:r>
    </w:p>
    <w:p w14:paraId="27EE0B7C" w14:textId="044A4BE4" w:rsidR="00FB2D3D" w:rsidRPr="00845529" w:rsidRDefault="00057BC4" w:rsidP="00057BC4">
      <w:pPr>
        <w:pStyle w:val="a0"/>
        <w:numPr>
          <w:ilvl w:val="0"/>
          <w:numId w:val="0"/>
        </w:numPr>
        <w:ind w:firstLine="709"/>
      </w:pPr>
      <w:r>
        <w:t>На основании вышеизложенного можно сделать вывод, что внедрение ИС для клининговой компании является актуальным решением, которое может значительно улучшить операционные процессы, повысить эффективность и обеспечить конкурентоспособность на растущем рынке.</w:t>
      </w:r>
    </w:p>
    <w:p w14:paraId="663245F4" w14:textId="52303860" w:rsidR="003C501B" w:rsidRPr="00716C0F" w:rsidRDefault="003C501B" w:rsidP="00716C0F">
      <w:pPr>
        <w:pStyle w:val="3"/>
      </w:pPr>
      <w:bookmarkStart w:id="38" w:name="_Toc178865661"/>
      <w:r w:rsidRPr="00716C0F">
        <w:lastRenderedPageBreak/>
        <w:t>Разработка архитектуры</w:t>
      </w:r>
      <w:bookmarkEnd w:id="38"/>
    </w:p>
    <w:p w14:paraId="556AF6DA" w14:textId="5A4BBD24" w:rsidR="00D17B49" w:rsidRDefault="006B5E6B" w:rsidP="00D17B49">
      <w:r>
        <w:t>ИС</w:t>
      </w:r>
      <w:r w:rsidR="00E43C83" w:rsidRPr="00750E78">
        <w:t xml:space="preserve">, разрабатываемая в рамках </w:t>
      </w:r>
      <w:r w:rsidR="00190AE9">
        <w:t>настоящей</w:t>
      </w:r>
      <w:r w:rsidR="00750E78">
        <w:t xml:space="preserve"> работы</w:t>
      </w:r>
      <w:r w:rsidR="00E43C83" w:rsidRPr="00750E78">
        <w:t xml:space="preserve">, относится к </w:t>
      </w:r>
      <w:r w:rsidR="00B84FFA">
        <w:t>распределённой типологии хранения данны</w:t>
      </w:r>
      <w:r w:rsidR="003E7F98">
        <w:t>х</w:t>
      </w:r>
      <w:r w:rsidR="00E43C83" w:rsidRPr="00750E78">
        <w:t>,</w:t>
      </w:r>
      <w:r w:rsidR="00B84FFA">
        <w:t xml:space="preserve"> имеющая архитектуру клиент-сервер, функционирующая с реляционн</w:t>
      </w:r>
      <w:r w:rsidR="009B6915">
        <w:t>ой</w:t>
      </w:r>
      <w:r w:rsidR="00B84FFA">
        <w:t xml:space="preserve"> баз</w:t>
      </w:r>
      <w:r w:rsidR="009B6915">
        <w:t>ой</w:t>
      </w:r>
      <w:r w:rsidR="00B84FFA">
        <w:t xml:space="preserve"> данных</w:t>
      </w:r>
      <w:r w:rsidR="009B3811">
        <w:t xml:space="preserve">, при помощи СУБД </w:t>
      </w:r>
      <w:r w:rsidR="009B3811">
        <w:rPr>
          <w:lang w:val="en-US"/>
        </w:rPr>
        <w:t>MySQL</w:t>
      </w:r>
      <w:r w:rsidR="00B84FFA">
        <w:t>.</w:t>
      </w:r>
    </w:p>
    <w:p w14:paraId="68738C99" w14:textId="2E2D13C7" w:rsidR="00434F03" w:rsidRDefault="00434F03" w:rsidP="00434F03">
      <w:pPr>
        <w:pStyle w:val="3"/>
      </w:pPr>
      <w:bookmarkStart w:id="39" w:name="_Toc178865662"/>
      <w:r>
        <w:t>Разработка схемы данных</w:t>
      </w:r>
      <w:bookmarkEnd w:id="39"/>
    </w:p>
    <w:p w14:paraId="04D8AD47" w14:textId="373C5AB1" w:rsidR="00434F03" w:rsidRDefault="00434F03" w:rsidP="00434F03">
      <w:r w:rsidRPr="00434F03">
        <w:t>Схема данных для ИС кадрового агентства может быть разработана на основе анализа предметной области и требований к системе.</w:t>
      </w:r>
    </w:p>
    <w:p w14:paraId="2B1C239D" w14:textId="77777777" w:rsidR="005D68E9" w:rsidRPr="00DC7BF7" w:rsidRDefault="005D68E9" w:rsidP="009A051D">
      <w:pPr>
        <w:ind w:firstLine="0"/>
      </w:pPr>
    </w:p>
    <w:p w14:paraId="1505BEA0" w14:textId="186EC630" w:rsidR="003C501B" w:rsidRPr="00DC7BF7" w:rsidRDefault="003C501B">
      <w:pPr>
        <w:spacing w:before="0" w:after="200" w:line="276" w:lineRule="auto"/>
        <w:ind w:firstLine="0"/>
        <w:contextualSpacing w:val="0"/>
        <w:jc w:val="left"/>
      </w:pPr>
      <w:r w:rsidRPr="00DC7BF7">
        <w:br w:type="page"/>
      </w:r>
    </w:p>
    <w:p w14:paraId="6CB5CC8B" w14:textId="23F7EEAF" w:rsidR="003C501B" w:rsidRDefault="003C501B" w:rsidP="003C501B">
      <w:pPr>
        <w:pStyle w:val="1"/>
      </w:pPr>
      <w:bookmarkStart w:id="40" w:name="_Toc178865663"/>
      <w:r>
        <w:lastRenderedPageBreak/>
        <w:t>Порядок разработки автоматизированных систем</w:t>
      </w:r>
      <w:bookmarkEnd w:id="40"/>
    </w:p>
    <w:p w14:paraId="59128A55" w14:textId="0F08C5C6" w:rsidR="00AE44B8" w:rsidRDefault="00AE44B8" w:rsidP="00AE44B8">
      <w:pPr>
        <w:pStyle w:val="2"/>
      </w:pPr>
      <w:bookmarkStart w:id="41" w:name="_Toc178865664"/>
      <w:r>
        <w:t>Стадии разработки</w:t>
      </w:r>
      <w:bookmarkEnd w:id="41"/>
    </w:p>
    <w:p w14:paraId="15C01966" w14:textId="77777777" w:rsidR="00AE44B8" w:rsidRDefault="00AE44B8" w:rsidP="00AE44B8">
      <w:r>
        <w:t>Разработка ИС должна быть проведена в четыре стадии:</w:t>
      </w:r>
    </w:p>
    <w:p w14:paraId="059B1B5A" w14:textId="53FCAC26" w:rsidR="00AE44B8" w:rsidRDefault="00AE44B8" w:rsidP="00AE44B8">
      <w:pPr>
        <w:pStyle w:val="a0"/>
      </w:pPr>
      <w:r>
        <w:t>Разработка технического задания.</w:t>
      </w:r>
    </w:p>
    <w:p w14:paraId="2A74EF23" w14:textId="0175DB88" w:rsidR="00AE44B8" w:rsidRDefault="00AE44B8" w:rsidP="00AE44B8">
      <w:pPr>
        <w:pStyle w:val="a0"/>
      </w:pPr>
      <w:r>
        <w:t>Рабочее проектирование.</w:t>
      </w:r>
    </w:p>
    <w:p w14:paraId="6306E855" w14:textId="2173A695" w:rsidR="00AE44B8" w:rsidRDefault="00AE44B8" w:rsidP="00AE44B8">
      <w:pPr>
        <w:pStyle w:val="a0"/>
      </w:pPr>
      <w:r>
        <w:t>Реализация.</w:t>
      </w:r>
    </w:p>
    <w:p w14:paraId="1B0BDDD2" w14:textId="54C1BED0" w:rsidR="00AE44B8" w:rsidRDefault="00AE44B8" w:rsidP="00AE44B8">
      <w:pPr>
        <w:pStyle w:val="a0"/>
      </w:pPr>
      <w:r>
        <w:t>Внедрение.</w:t>
      </w:r>
    </w:p>
    <w:p w14:paraId="06AF2ECB" w14:textId="209376FC" w:rsidR="00AE44B8" w:rsidRDefault="00AE44B8" w:rsidP="00AE44B8">
      <w:r>
        <w:t xml:space="preserve">Работы проводятся стадиями, описанными в таблице </w:t>
      </w:r>
      <w:r w:rsidR="002D1391">
        <w:t>2</w:t>
      </w:r>
      <w:r>
        <w:t>.</w:t>
      </w:r>
    </w:p>
    <w:p w14:paraId="7D2748B5" w14:textId="77777777" w:rsidR="002D1391" w:rsidRPr="002D1391" w:rsidRDefault="002D1391" w:rsidP="002D1391">
      <w:pPr>
        <w:spacing w:before="0" w:line="240" w:lineRule="auto"/>
        <w:ind w:firstLine="426"/>
        <w:rPr>
          <w:rFonts w:ascii="Quattrocento Sans" w:eastAsia="Quattrocento Sans" w:hAnsi="Quattrocento Sans" w:cs="Quattrocento Sans"/>
          <w:sz w:val="18"/>
          <w:szCs w:val="18"/>
        </w:rPr>
      </w:pPr>
      <w:r w:rsidRPr="002D1391">
        <w:rPr>
          <w:rFonts w:eastAsia="Times New Roman" w:cs="Times New Roman"/>
          <w:color w:val="000000"/>
        </w:rPr>
        <w:t>Таблица 2 – Стадии разработки проекта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835"/>
        <w:gridCol w:w="5523"/>
      </w:tblGrid>
      <w:tr w:rsidR="002D1391" w:rsidRPr="002D1391" w14:paraId="36632926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1D4F4C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№ стадии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80713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B45665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Описание</w:t>
            </w:r>
          </w:p>
        </w:tc>
      </w:tr>
      <w:tr w:rsidR="002D1391" w:rsidRPr="002D1391" w14:paraId="4720A21F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2E6316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9BF306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6F138" w14:textId="77777777" w:rsidR="002D1391" w:rsidRPr="002D1391" w:rsidRDefault="002D1391" w:rsidP="002D1391">
            <w:pPr>
              <w:ind w:firstLine="0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Стадия разработки технических спецификаций для ИС включает определение требований и функциональных возможностей ИС.</w:t>
            </w:r>
          </w:p>
        </w:tc>
      </w:tr>
      <w:tr w:rsidR="002D1391" w:rsidRPr="002D1391" w14:paraId="18ED12DD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F8629E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C1BB1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EF3C66" w14:textId="77777777" w:rsidR="002D1391" w:rsidRPr="002D1391" w:rsidRDefault="002D1391" w:rsidP="002D1391">
            <w:pPr>
              <w:ind w:firstLine="0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Данная стадия предполагает создание пользовательского интерфейса, который предполагает взаимодействие между частями ИС. А также создание базы данных, которая будет служить основой информационной системы. БД разрабатывается с учетом конкретных потребностей системы.</w:t>
            </w:r>
          </w:p>
        </w:tc>
      </w:tr>
      <w:tr w:rsidR="002D1391" w:rsidRPr="002D1391" w14:paraId="05E19BFB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F95ADC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1F9B10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8C994B" w14:textId="77777777" w:rsidR="002D1391" w:rsidRPr="002D1391" w:rsidRDefault="002D1391" w:rsidP="002D1391">
            <w:pPr>
              <w:ind w:firstLine="0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2D1391" w:rsidRPr="002D1391" w14:paraId="4679C653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299578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57F9A8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116C6F" w14:textId="77777777" w:rsidR="002D1391" w:rsidRPr="002D1391" w:rsidRDefault="002D1391" w:rsidP="002D1391">
            <w:pPr>
              <w:ind w:firstLine="0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Стадия внедрения включает в себя написание Руководства пользователя, чтобы обучить пользователя работе с программой, также выявление и последующее исправление, обнаруженных ошибок.</w:t>
            </w:r>
          </w:p>
        </w:tc>
      </w:tr>
    </w:tbl>
    <w:p w14:paraId="76DB6E60" w14:textId="77777777" w:rsidR="002D1391" w:rsidRDefault="002D1391" w:rsidP="00AE44B8"/>
    <w:p w14:paraId="18B476EF" w14:textId="3E58EAB5" w:rsidR="00A53EA1" w:rsidRPr="00AE44B8" w:rsidRDefault="00A53EA1" w:rsidP="00A53EA1">
      <w:pPr>
        <w:pStyle w:val="2"/>
      </w:pPr>
      <w:bookmarkStart w:id="42" w:name="_Toc178865665"/>
      <w:r>
        <w:lastRenderedPageBreak/>
        <w:t>Этапы реализации</w:t>
      </w:r>
      <w:bookmarkEnd w:id="42"/>
    </w:p>
    <w:p w14:paraId="264C408B" w14:textId="3C310B88" w:rsidR="00F326EF" w:rsidRDefault="00502105" w:rsidP="00502105">
      <w:pPr>
        <w:ind w:firstLine="709"/>
      </w:pPr>
      <w:r>
        <w:rPr>
          <w:rFonts w:cs="Times New Roman"/>
          <w:szCs w:val="24"/>
        </w:rPr>
        <w:t>Разработка проекта осуществляется через 7 полноценных этапов.</w:t>
      </w:r>
      <w:r w:rsidR="004D79B6">
        <w:rPr>
          <w:rFonts w:cs="Times New Roman"/>
          <w:szCs w:val="24"/>
        </w:rPr>
        <w:t xml:space="preserve"> Этапы разработки представлены в таблице 3.</w:t>
      </w:r>
    </w:p>
    <w:p w14:paraId="15C9CA72" w14:textId="312332FB" w:rsidR="00F326EF" w:rsidRDefault="00F326EF" w:rsidP="006668E7">
      <w:pPr>
        <w:ind w:firstLine="0"/>
      </w:pPr>
      <w:r>
        <w:t>Таблица 3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C442B5" w:rsidRPr="00C442B5" w14:paraId="7CEE6F75" w14:textId="77777777" w:rsidTr="00C44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6B4E9597" w14:textId="77777777" w:rsidR="00C442B5" w:rsidRPr="00C442B5" w:rsidRDefault="00C442B5" w:rsidP="00C442B5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40CDBF10" w14:textId="77777777" w:rsidR="00C442B5" w:rsidRPr="00C442B5" w:rsidRDefault="00C442B5" w:rsidP="00C442B5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3027905F" w14:textId="77777777" w:rsidR="00C442B5" w:rsidRPr="00C442B5" w:rsidRDefault="00C442B5" w:rsidP="00C442B5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78DA51E4" w14:textId="77777777" w:rsidR="00C442B5" w:rsidRPr="00C442B5" w:rsidRDefault="00C442B5" w:rsidP="00C442B5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6A849FAC" w14:textId="77777777" w:rsidR="00C442B5" w:rsidRPr="00C442B5" w:rsidRDefault="00C442B5" w:rsidP="00C442B5">
            <w:pPr>
              <w:ind w:firstLine="0"/>
            </w:pPr>
            <w:r w:rsidRPr="00C442B5">
              <w:t>Результат</w:t>
            </w:r>
          </w:p>
        </w:tc>
      </w:tr>
      <w:tr w:rsidR="00C442B5" w:rsidRPr="00C442B5" w14:paraId="0D9B9828" w14:textId="77777777" w:rsidTr="00C442B5">
        <w:tc>
          <w:tcPr>
            <w:tcW w:w="846" w:type="dxa"/>
          </w:tcPr>
          <w:p w14:paraId="6236E3DF" w14:textId="77777777" w:rsidR="00C442B5" w:rsidRPr="00C442B5" w:rsidRDefault="00C442B5" w:rsidP="00C442B5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6ED0D254" w14:textId="77777777" w:rsidR="00C442B5" w:rsidRPr="00C442B5" w:rsidRDefault="00C442B5" w:rsidP="00C442B5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5C21C511" w14:textId="56A2A7DA" w:rsidR="00C442B5" w:rsidRPr="00C442B5" w:rsidRDefault="0037323A" w:rsidP="00C442B5">
            <w:pPr>
              <w:ind w:firstLine="0"/>
            </w:pPr>
            <w:r>
              <w:t>1 (</w:t>
            </w:r>
            <w:r w:rsidR="00716C0F">
              <w:t>один</w:t>
            </w:r>
            <w:r>
              <w:t>)</w:t>
            </w:r>
            <w:r w:rsidR="00C442B5" w:rsidRPr="00C442B5">
              <w:t xml:space="preserve"> </w:t>
            </w:r>
            <w:r w:rsidR="00716C0F">
              <w:t>день</w:t>
            </w:r>
          </w:p>
        </w:tc>
        <w:tc>
          <w:tcPr>
            <w:tcW w:w="2372" w:type="dxa"/>
          </w:tcPr>
          <w:p w14:paraId="16921464" w14:textId="119D28F1" w:rsidR="00C442B5" w:rsidRPr="00C442B5" w:rsidRDefault="00C442B5" w:rsidP="00C442B5">
            <w:pPr>
              <w:ind w:firstLine="0"/>
            </w:pPr>
            <w:r w:rsidRPr="00C442B5">
              <w:t xml:space="preserve">В ходе работ оборудование должно быть подготовлено к написанию кода </w:t>
            </w:r>
            <w:r w:rsidR="00515AD5">
              <w:t>ИС</w:t>
            </w:r>
          </w:p>
        </w:tc>
        <w:tc>
          <w:tcPr>
            <w:tcW w:w="2016" w:type="dxa"/>
          </w:tcPr>
          <w:p w14:paraId="7D24F36D" w14:textId="043B0AF1" w:rsidR="00C442B5" w:rsidRPr="00C442B5" w:rsidRDefault="00C442B5" w:rsidP="00C442B5">
            <w:pPr>
              <w:ind w:firstLine="0"/>
            </w:pPr>
            <w:r>
              <w:t>Подготовленное рабочее место</w:t>
            </w:r>
          </w:p>
        </w:tc>
      </w:tr>
      <w:tr w:rsidR="00C442B5" w:rsidRPr="00C442B5" w14:paraId="3B4CA1AC" w14:textId="77777777" w:rsidTr="00C442B5">
        <w:tc>
          <w:tcPr>
            <w:tcW w:w="846" w:type="dxa"/>
          </w:tcPr>
          <w:p w14:paraId="2528FE3D" w14:textId="77777777" w:rsidR="00C442B5" w:rsidRPr="00C442B5" w:rsidRDefault="00C442B5" w:rsidP="00C442B5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30AE3D7B" w14:textId="77777777" w:rsidR="00C442B5" w:rsidRPr="00C442B5" w:rsidRDefault="00C442B5" w:rsidP="00C442B5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277970ED" w14:textId="695F315C" w:rsidR="00C442B5" w:rsidRPr="00C442B5" w:rsidRDefault="0037323A" w:rsidP="00C442B5">
            <w:pPr>
              <w:ind w:firstLine="0"/>
            </w:pPr>
            <w:r>
              <w:t>1 (</w:t>
            </w:r>
            <w:r w:rsidR="00716C0F">
              <w:t>одна</w:t>
            </w:r>
            <w:r>
              <w:t>)</w:t>
            </w:r>
            <w:r w:rsidR="00716C0F">
              <w:t xml:space="preserve"> неделя</w:t>
            </w:r>
          </w:p>
        </w:tc>
        <w:tc>
          <w:tcPr>
            <w:tcW w:w="2372" w:type="dxa"/>
          </w:tcPr>
          <w:p w14:paraId="78EDF462" w14:textId="77777777" w:rsidR="00C442B5" w:rsidRPr="00C442B5" w:rsidRDefault="00C442B5" w:rsidP="00C442B5">
            <w:pPr>
              <w:ind w:firstLine="0"/>
            </w:pPr>
            <w:r w:rsidRPr="00C442B5">
              <w:t>При выполнении данного этапа должно быть разработано и утверждено ТЗ</w:t>
            </w:r>
          </w:p>
        </w:tc>
        <w:tc>
          <w:tcPr>
            <w:tcW w:w="2016" w:type="dxa"/>
          </w:tcPr>
          <w:p w14:paraId="5BC54DF5" w14:textId="77777777" w:rsidR="00C442B5" w:rsidRPr="00C442B5" w:rsidRDefault="00C442B5" w:rsidP="00C442B5">
            <w:pPr>
              <w:ind w:firstLine="0"/>
            </w:pPr>
            <w:r w:rsidRPr="00C442B5">
              <w:t>Техническое задание</w:t>
            </w:r>
          </w:p>
        </w:tc>
      </w:tr>
      <w:tr w:rsidR="00AC7864" w:rsidRPr="00C442B5" w14:paraId="2F2E2862" w14:textId="77777777" w:rsidTr="00C442B5">
        <w:tc>
          <w:tcPr>
            <w:tcW w:w="846" w:type="dxa"/>
          </w:tcPr>
          <w:p w14:paraId="206D059A" w14:textId="6DA0DACD" w:rsidR="00AC7864" w:rsidRPr="00C442B5" w:rsidRDefault="00AC7864" w:rsidP="00C442B5">
            <w:pPr>
              <w:ind w:firstLine="318"/>
            </w:pPr>
            <w:r>
              <w:t>3</w:t>
            </w:r>
          </w:p>
        </w:tc>
        <w:tc>
          <w:tcPr>
            <w:tcW w:w="3276" w:type="dxa"/>
          </w:tcPr>
          <w:p w14:paraId="117CB905" w14:textId="0471C277" w:rsidR="00AC7864" w:rsidRPr="00C442B5" w:rsidRDefault="00AC7864" w:rsidP="00C442B5">
            <w:pPr>
              <w:ind w:firstLine="33"/>
            </w:pPr>
            <w:r>
              <w:t>Проектирование БД</w:t>
            </w:r>
          </w:p>
        </w:tc>
        <w:tc>
          <w:tcPr>
            <w:tcW w:w="1685" w:type="dxa"/>
          </w:tcPr>
          <w:p w14:paraId="78D2A0A5" w14:textId="5035F4D9" w:rsidR="00AC7864" w:rsidRDefault="00AC7864" w:rsidP="00C442B5">
            <w:pPr>
              <w:ind w:firstLine="0"/>
            </w:pPr>
            <w:r>
              <w:t>1 (одна) неделя</w:t>
            </w:r>
          </w:p>
        </w:tc>
        <w:tc>
          <w:tcPr>
            <w:tcW w:w="2372" w:type="dxa"/>
          </w:tcPr>
          <w:p w14:paraId="4369E41C" w14:textId="1F55E14A" w:rsidR="00AC7864" w:rsidRPr="00C442B5" w:rsidRDefault="00AC7864" w:rsidP="00C442B5">
            <w:pPr>
              <w:ind w:firstLine="0"/>
            </w:pPr>
            <w:r w:rsidRPr="00C442B5">
              <w:t xml:space="preserve">В ходе работ должна быть </w:t>
            </w:r>
            <w:r>
              <w:t>спроектирована</w:t>
            </w:r>
            <w:r w:rsidRPr="00C442B5">
              <w:t xml:space="preserve"> и утверждена структура </w:t>
            </w:r>
            <w:r>
              <w:t>БД.</w:t>
            </w:r>
          </w:p>
        </w:tc>
        <w:tc>
          <w:tcPr>
            <w:tcW w:w="2016" w:type="dxa"/>
          </w:tcPr>
          <w:p w14:paraId="5060DDEA" w14:textId="679D95CF" w:rsidR="00AC7864" w:rsidRPr="00C442B5" w:rsidRDefault="00AC7864" w:rsidP="00C442B5">
            <w:pPr>
              <w:ind w:firstLine="0"/>
            </w:pPr>
            <w:r>
              <w:t>БД</w:t>
            </w:r>
          </w:p>
        </w:tc>
      </w:tr>
      <w:tr w:rsidR="00C442B5" w:rsidRPr="00C442B5" w14:paraId="23D78364" w14:textId="77777777" w:rsidTr="00C442B5">
        <w:tc>
          <w:tcPr>
            <w:tcW w:w="846" w:type="dxa"/>
          </w:tcPr>
          <w:p w14:paraId="05E30C05" w14:textId="01342DFC" w:rsidR="00C442B5" w:rsidRPr="00C442B5" w:rsidRDefault="00AC7864" w:rsidP="00C442B5">
            <w:pPr>
              <w:ind w:firstLine="318"/>
            </w:pPr>
            <w:r>
              <w:t>4</w:t>
            </w:r>
          </w:p>
        </w:tc>
        <w:tc>
          <w:tcPr>
            <w:tcW w:w="3276" w:type="dxa"/>
          </w:tcPr>
          <w:p w14:paraId="7250C8B2" w14:textId="1B9AFF6F" w:rsidR="00C442B5" w:rsidRPr="00C442B5" w:rsidRDefault="00C442B5" w:rsidP="00C442B5">
            <w:pPr>
              <w:ind w:firstLine="33"/>
            </w:pPr>
            <w:r w:rsidRPr="00C442B5">
              <w:t>Проектирование</w:t>
            </w:r>
            <w:r w:rsidR="00AC7864">
              <w:t xml:space="preserve"> ИС</w:t>
            </w:r>
          </w:p>
        </w:tc>
        <w:tc>
          <w:tcPr>
            <w:tcW w:w="1685" w:type="dxa"/>
          </w:tcPr>
          <w:p w14:paraId="20304D4D" w14:textId="06D37746" w:rsidR="00C442B5" w:rsidRPr="00C442B5" w:rsidRDefault="0037323A" w:rsidP="00C442B5">
            <w:pPr>
              <w:ind w:firstLine="0"/>
            </w:pPr>
            <w:r>
              <w:t>2 (</w:t>
            </w:r>
            <w:r w:rsidR="00716C0F">
              <w:t>две</w:t>
            </w:r>
            <w:r>
              <w:t>)</w:t>
            </w:r>
            <w:r w:rsidR="00C442B5" w:rsidRPr="00C442B5">
              <w:t xml:space="preserve"> недели</w:t>
            </w:r>
          </w:p>
        </w:tc>
        <w:tc>
          <w:tcPr>
            <w:tcW w:w="2372" w:type="dxa"/>
          </w:tcPr>
          <w:p w14:paraId="78124787" w14:textId="77777777" w:rsidR="00C442B5" w:rsidRPr="00C442B5" w:rsidRDefault="00C442B5" w:rsidP="00C442B5">
            <w:pPr>
              <w:ind w:firstLine="0"/>
            </w:pPr>
            <w:r w:rsidRPr="00C442B5"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2016" w:type="dxa"/>
          </w:tcPr>
          <w:p w14:paraId="704F0DF6" w14:textId="77777777" w:rsidR="00C442B5" w:rsidRPr="00C442B5" w:rsidRDefault="00C442B5" w:rsidP="00C442B5">
            <w:pPr>
              <w:ind w:firstLine="0"/>
            </w:pPr>
            <w:r w:rsidRPr="00C442B5">
              <w:t>Акт выполненных работ</w:t>
            </w:r>
          </w:p>
        </w:tc>
      </w:tr>
      <w:tr w:rsidR="00C442B5" w:rsidRPr="00C442B5" w14:paraId="1BB777DF" w14:textId="77777777" w:rsidTr="00C442B5">
        <w:tc>
          <w:tcPr>
            <w:tcW w:w="846" w:type="dxa"/>
          </w:tcPr>
          <w:p w14:paraId="1DD851E5" w14:textId="05683A68" w:rsidR="00C442B5" w:rsidRPr="00AC7864" w:rsidRDefault="00AC7864" w:rsidP="00C442B5">
            <w:pPr>
              <w:ind w:firstLine="318"/>
            </w:pPr>
            <w:r>
              <w:t>5</w:t>
            </w:r>
          </w:p>
        </w:tc>
        <w:tc>
          <w:tcPr>
            <w:tcW w:w="3276" w:type="dxa"/>
          </w:tcPr>
          <w:p w14:paraId="0ECA8B5F" w14:textId="77777777" w:rsidR="00C442B5" w:rsidRPr="00C442B5" w:rsidRDefault="00C442B5" w:rsidP="00C442B5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0B517270" w14:textId="32820848" w:rsidR="00C442B5" w:rsidRPr="00C442B5" w:rsidRDefault="0037323A" w:rsidP="00C442B5">
            <w:pPr>
              <w:ind w:firstLine="0"/>
            </w:pPr>
            <w:r>
              <w:t>1,5 (</w:t>
            </w:r>
            <w:r w:rsidR="00716C0F">
              <w:t>полтора</w:t>
            </w:r>
            <w:r>
              <w:t>)</w:t>
            </w:r>
            <w:r w:rsidR="00C442B5" w:rsidRPr="00C442B5">
              <w:t xml:space="preserve"> месяц</w:t>
            </w:r>
            <w:r w:rsidR="00716C0F">
              <w:t>а</w:t>
            </w:r>
          </w:p>
        </w:tc>
        <w:tc>
          <w:tcPr>
            <w:tcW w:w="2372" w:type="dxa"/>
          </w:tcPr>
          <w:p w14:paraId="4E9FEBA2" w14:textId="77777777" w:rsidR="00C442B5" w:rsidRPr="00C442B5" w:rsidRDefault="00C442B5" w:rsidP="00C442B5">
            <w:pPr>
              <w:ind w:firstLine="0"/>
            </w:pPr>
            <w:r w:rsidRPr="00C442B5">
              <w:t xml:space="preserve">В ходе работ должен быть написан код программы, который отвечает требованиям, поставленным в </w:t>
            </w:r>
            <w:r w:rsidRPr="00C442B5">
              <w:lastRenderedPageBreak/>
              <w:t>техническом задании</w:t>
            </w:r>
          </w:p>
        </w:tc>
        <w:tc>
          <w:tcPr>
            <w:tcW w:w="2016" w:type="dxa"/>
          </w:tcPr>
          <w:p w14:paraId="681F817D" w14:textId="77777777" w:rsidR="00C442B5" w:rsidRPr="00C442B5" w:rsidRDefault="00C442B5" w:rsidP="00C442B5">
            <w:pPr>
              <w:ind w:firstLine="0"/>
            </w:pPr>
            <w:r w:rsidRPr="00C442B5">
              <w:lastRenderedPageBreak/>
              <w:t>Акт выполненных работ; программное обеспечение</w:t>
            </w:r>
          </w:p>
        </w:tc>
      </w:tr>
      <w:tr w:rsidR="00C442B5" w:rsidRPr="00C442B5" w14:paraId="57E57C14" w14:textId="77777777" w:rsidTr="00C442B5">
        <w:tc>
          <w:tcPr>
            <w:tcW w:w="846" w:type="dxa"/>
          </w:tcPr>
          <w:p w14:paraId="687E6938" w14:textId="1F845D05" w:rsidR="00C442B5" w:rsidRPr="00AC7864" w:rsidRDefault="00AC7864" w:rsidP="00C442B5">
            <w:pPr>
              <w:ind w:firstLine="318"/>
            </w:pPr>
            <w:r>
              <w:t>6</w:t>
            </w:r>
          </w:p>
        </w:tc>
        <w:tc>
          <w:tcPr>
            <w:tcW w:w="3276" w:type="dxa"/>
          </w:tcPr>
          <w:p w14:paraId="549786EC" w14:textId="77777777" w:rsidR="00C442B5" w:rsidRPr="00C442B5" w:rsidRDefault="00C442B5" w:rsidP="00C442B5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541FF60F" w14:textId="39211336" w:rsidR="00C442B5" w:rsidRPr="00C442B5" w:rsidRDefault="0037323A" w:rsidP="00C442B5">
            <w:pPr>
              <w:ind w:firstLine="0"/>
            </w:pPr>
            <w:r>
              <w:t>2 (</w:t>
            </w:r>
            <w:r w:rsidR="00716C0F">
              <w:t>две</w:t>
            </w:r>
            <w:r>
              <w:t>)</w:t>
            </w:r>
            <w:r w:rsidR="00C442B5" w:rsidRPr="00C442B5">
              <w:t xml:space="preserve"> недели</w:t>
            </w:r>
          </w:p>
        </w:tc>
        <w:tc>
          <w:tcPr>
            <w:tcW w:w="2372" w:type="dxa"/>
          </w:tcPr>
          <w:p w14:paraId="692F6D9F" w14:textId="4F3AFA32" w:rsidR="00C442B5" w:rsidRPr="00C442B5" w:rsidRDefault="00C442B5" w:rsidP="00C442B5">
            <w:pPr>
              <w:ind w:firstLine="0"/>
            </w:pPr>
            <w:r w:rsidRPr="00C442B5">
              <w:t xml:space="preserve">Программное обеспечение должно быть протестировано на основе методики </w:t>
            </w:r>
            <w:r w:rsidR="00515AD5">
              <w:t>испытаний</w:t>
            </w:r>
          </w:p>
        </w:tc>
        <w:tc>
          <w:tcPr>
            <w:tcW w:w="2016" w:type="dxa"/>
          </w:tcPr>
          <w:p w14:paraId="5B8D543D" w14:textId="77777777" w:rsidR="00C442B5" w:rsidRPr="00C442B5" w:rsidRDefault="00C442B5" w:rsidP="00C442B5">
            <w:pPr>
              <w:ind w:firstLine="0"/>
            </w:pPr>
            <w:r w:rsidRPr="00C442B5">
              <w:t>Акт выполненных работ; список недоработок и ошибок в работе программного обеспечения</w:t>
            </w:r>
          </w:p>
        </w:tc>
      </w:tr>
      <w:tr w:rsidR="00C442B5" w:rsidRPr="00C442B5" w14:paraId="390E5A5A" w14:textId="77777777" w:rsidTr="00C442B5">
        <w:tc>
          <w:tcPr>
            <w:tcW w:w="846" w:type="dxa"/>
          </w:tcPr>
          <w:p w14:paraId="19D5F5E4" w14:textId="4C600FDA" w:rsidR="00C442B5" w:rsidRPr="00AC7864" w:rsidRDefault="00AC7864" w:rsidP="00C442B5">
            <w:pPr>
              <w:ind w:firstLine="318"/>
            </w:pPr>
            <w:r>
              <w:t>7</w:t>
            </w:r>
          </w:p>
        </w:tc>
        <w:tc>
          <w:tcPr>
            <w:tcW w:w="3276" w:type="dxa"/>
          </w:tcPr>
          <w:p w14:paraId="4046F183" w14:textId="77777777" w:rsidR="00C442B5" w:rsidRPr="00C442B5" w:rsidRDefault="00C442B5" w:rsidP="00C442B5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7CAC0594" w14:textId="14C72605" w:rsidR="00C442B5" w:rsidRPr="00C442B5" w:rsidRDefault="0037323A" w:rsidP="00C442B5">
            <w:pPr>
              <w:ind w:firstLine="0"/>
            </w:pPr>
            <w:r>
              <w:t>2 (</w:t>
            </w:r>
            <w:r w:rsidR="00716C0F">
              <w:t>две</w:t>
            </w:r>
            <w:r>
              <w:t>)</w:t>
            </w:r>
            <w:r w:rsidR="00C442B5" w:rsidRPr="00C442B5">
              <w:t xml:space="preserve"> недели</w:t>
            </w:r>
          </w:p>
        </w:tc>
        <w:tc>
          <w:tcPr>
            <w:tcW w:w="2372" w:type="dxa"/>
          </w:tcPr>
          <w:p w14:paraId="6E5EFA8B" w14:textId="77777777" w:rsidR="00C442B5" w:rsidRPr="00C442B5" w:rsidRDefault="00C442B5" w:rsidP="00C442B5">
            <w:pPr>
              <w:ind w:firstLine="0"/>
            </w:pPr>
            <w:r w:rsidRPr="00C442B5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016" w:type="dxa"/>
          </w:tcPr>
          <w:p w14:paraId="4CBEA965" w14:textId="023B0913" w:rsidR="00C442B5" w:rsidRPr="00C442B5" w:rsidRDefault="00C442B5" w:rsidP="00C442B5">
            <w:pPr>
              <w:ind w:firstLine="0"/>
            </w:pPr>
            <w:r w:rsidRPr="00C442B5">
              <w:t>Акт выполненных работ</w:t>
            </w:r>
          </w:p>
          <w:p w14:paraId="49756E1E" w14:textId="77777777" w:rsidR="00C442B5" w:rsidRPr="00C442B5" w:rsidRDefault="00C442B5" w:rsidP="00C442B5">
            <w:pPr>
              <w:ind w:firstLine="0"/>
            </w:pPr>
          </w:p>
        </w:tc>
      </w:tr>
      <w:tr w:rsidR="00C442B5" w:rsidRPr="00C442B5" w14:paraId="67F3A0A4" w14:textId="77777777" w:rsidTr="00C442B5">
        <w:tc>
          <w:tcPr>
            <w:tcW w:w="846" w:type="dxa"/>
          </w:tcPr>
          <w:p w14:paraId="76AD0649" w14:textId="51135496" w:rsidR="00C442B5" w:rsidRPr="00AC7864" w:rsidRDefault="00AC7864" w:rsidP="00C442B5">
            <w:pPr>
              <w:ind w:firstLine="318"/>
            </w:pPr>
            <w:r>
              <w:t>8</w:t>
            </w:r>
          </w:p>
        </w:tc>
        <w:tc>
          <w:tcPr>
            <w:tcW w:w="3276" w:type="dxa"/>
          </w:tcPr>
          <w:p w14:paraId="66D70552" w14:textId="77777777" w:rsidR="00C442B5" w:rsidRPr="00C442B5" w:rsidRDefault="00C442B5" w:rsidP="00C442B5">
            <w:pPr>
              <w:ind w:firstLine="33"/>
            </w:pPr>
            <w:r w:rsidRPr="00C442B5">
              <w:t>Подготовка эксплуатационной документации</w:t>
            </w:r>
          </w:p>
        </w:tc>
        <w:tc>
          <w:tcPr>
            <w:tcW w:w="1685" w:type="dxa"/>
          </w:tcPr>
          <w:p w14:paraId="61F3FCB8" w14:textId="4A4D9A1A" w:rsidR="00C442B5" w:rsidRPr="00C442B5" w:rsidRDefault="0037323A" w:rsidP="00C442B5">
            <w:pPr>
              <w:ind w:firstLine="0"/>
            </w:pPr>
            <w:r>
              <w:t>1 (</w:t>
            </w:r>
            <w:r w:rsidR="00716C0F">
              <w:t>одна</w:t>
            </w:r>
            <w:r>
              <w:t>)</w:t>
            </w:r>
            <w:r w:rsidR="00C442B5" w:rsidRPr="00C442B5">
              <w:t xml:space="preserve"> неде</w:t>
            </w:r>
            <w:r w:rsidR="00716C0F">
              <w:t>ля</w:t>
            </w:r>
          </w:p>
        </w:tc>
        <w:tc>
          <w:tcPr>
            <w:tcW w:w="2372" w:type="dxa"/>
          </w:tcPr>
          <w:p w14:paraId="68330831" w14:textId="77777777" w:rsidR="00C442B5" w:rsidRPr="00C442B5" w:rsidRDefault="00C442B5" w:rsidP="00C442B5">
            <w:pPr>
              <w:ind w:firstLine="0"/>
            </w:pPr>
            <w:r w:rsidRPr="00C442B5">
              <w:t>Должно быть написано руководство пользователя</w:t>
            </w:r>
          </w:p>
        </w:tc>
        <w:tc>
          <w:tcPr>
            <w:tcW w:w="2016" w:type="dxa"/>
          </w:tcPr>
          <w:p w14:paraId="08CE287B" w14:textId="10327D64" w:rsidR="00C442B5" w:rsidRPr="007D212D" w:rsidRDefault="007D212D" w:rsidP="00C442B5">
            <w:pPr>
              <w:ind w:firstLine="0"/>
            </w:pPr>
            <w:r>
              <w:t>Готовый проект</w:t>
            </w:r>
          </w:p>
        </w:tc>
      </w:tr>
    </w:tbl>
    <w:p w14:paraId="2E679C61" w14:textId="3D9D40C1" w:rsidR="00502105" w:rsidRDefault="00502105" w:rsidP="00F326EF"/>
    <w:p w14:paraId="54CA06DA" w14:textId="77777777" w:rsidR="00502105" w:rsidRDefault="00502105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D8760E7" w14:textId="2A9F0069" w:rsidR="00C442B5" w:rsidRDefault="00502105" w:rsidP="00502105">
      <w:pPr>
        <w:pStyle w:val="1"/>
      </w:pPr>
      <w:bookmarkStart w:id="43" w:name="_Toc178865666"/>
      <w:r>
        <w:lastRenderedPageBreak/>
        <w:t xml:space="preserve">Требования </w:t>
      </w:r>
      <w:r w:rsidR="00027E8D">
        <w:t xml:space="preserve">к </w:t>
      </w:r>
      <w:r>
        <w:t>документации</w:t>
      </w:r>
      <w:bookmarkEnd w:id="43"/>
    </w:p>
    <w:p w14:paraId="2E1F9200" w14:textId="259D3502" w:rsidR="00600B29" w:rsidRDefault="00600B29" w:rsidP="00502105">
      <w:r>
        <w:t>Ниже представлены требования к документации на определённом этапе:</w:t>
      </w:r>
    </w:p>
    <w:p w14:paraId="149AC516" w14:textId="25FE76C8" w:rsidR="00502105" w:rsidRDefault="00502105" w:rsidP="00600B29">
      <w:pPr>
        <w:pStyle w:val="a0"/>
        <w:numPr>
          <w:ilvl w:val="0"/>
          <w:numId w:val="29"/>
        </w:numPr>
      </w:pPr>
      <w:r>
        <w:t>На первом этапе требований к документации не предъявляются.</w:t>
      </w:r>
    </w:p>
    <w:p w14:paraId="65D2AD10" w14:textId="2991F9CA" w:rsidR="00502105" w:rsidRDefault="00502105" w:rsidP="00600B29">
      <w:pPr>
        <w:pStyle w:val="a0"/>
        <w:numPr>
          <w:ilvl w:val="0"/>
          <w:numId w:val="29"/>
        </w:numPr>
      </w:pPr>
      <w:r>
        <w:t>На втором этапе должно быть разработано ТЗ</w:t>
      </w:r>
      <w:r w:rsidR="00D17A07">
        <w:t>.</w:t>
      </w:r>
    </w:p>
    <w:p w14:paraId="28F03A9B" w14:textId="60287FFD" w:rsidR="00502105" w:rsidRDefault="004067E3" w:rsidP="00600B29">
      <w:pPr>
        <w:pStyle w:val="a0"/>
        <w:numPr>
          <w:ilvl w:val="0"/>
          <w:numId w:val="29"/>
        </w:numPr>
      </w:pPr>
      <w:r>
        <w:t>На третьем, четвёртом, пятом и шестом</w:t>
      </w:r>
      <w:r w:rsidR="00502105">
        <w:t xml:space="preserve"> этап</w:t>
      </w:r>
      <w:r>
        <w:t>ах</w:t>
      </w:r>
      <w:r w:rsidR="00502105">
        <w:t xml:space="preserve"> требований к документации не предъявляются</w:t>
      </w:r>
      <w:r w:rsidR="00D17A07">
        <w:t>.</w:t>
      </w:r>
    </w:p>
    <w:p w14:paraId="3644DD51" w14:textId="76C60AD0" w:rsidR="00502105" w:rsidRDefault="00502105" w:rsidP="00600B29">
      <w:pPr>
        <w:pStyle w:val="a0"/>
        <w:numPr>
          <w:ilvl w:val="0"/>
          <w:numId w:val="29"/>
        </w:numPr>
      </w:pPr>
      <w:r>
        <w:t xml:space="preserve">На седьмом этапе </w:t>
      </w:r>
      <w:r w:rsidR="00005857">
        <w:t xml:space="preserve">должен быть разработан </w:t>
      </w:r>
      <w:r w:rsidR="00C13C45">
        <w:t>проект</w:t>
      </w:r>
      <w:r w:rsidR="00600B29">
        <w:t xml:space="preserve"> по </w:t>
      </w:r>
      <w:r w:rsidR="00BC0DB0">
        <w:t>настоящей</w:t>
      </w:r>
      <w:r w:rsidR="002632E0">
        <w:t xml:space="preserve"> работе</w:t>
      </w:r>
      <w:r w:rsidR="00332435">
        <w:t>.</w:t>
      </w:r>
    </w:p>
    <w:p w14:paraId="4A9D2045" w14:textId="08EBC54C" w:rsidR="00600B29" w:rsidRDefault="00600B29" w:rsidP="00600B29"/>
    <w:p w14:paraId="194A507A" w14:textId="0A1B784B" w:rsidR="00600B29" w:rsidRDefault="00600B29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AE28FFD" w14:textId="31808667" w:rsidR="00701AC1" w:rsidRDefault="00600B29" w:rsidP="00600B29">
      <w:pPr>
        <w:pStyle w:val="1"/>
      </w:pPr>
      <w:bookmarkStart w:id="44" w:name="_Toc178865667"/>
      <w:r>
        <w:lastRenderedPageBreak/>
        <w:t>Порядок контроля и приемки</w:t>
      </w:r>
      <w:bookmarkEnd w:id="44"/>
    </w:p>
    <w:p w14:paraId="2AB0E700" w14:textId="7A66F18E" w:rsidR="00600B29" w:rsidRDefault="00600B29" w:rsidP="00600B29">
      <w:pPr>
        <w:pStyle w:val="2"/>
      </w:pPr>
      <w:bookmarkStart w:id="45" w:name="_Toc178865668"/>
      <w:r>
        <w:t>Виды испытаний</w:t>
      </w:r>
      <w:bookmarkEnd w:id="45"/>
    </w:p>
    <w:p w14:paraId="2F90339A" w14:textId="77777777" w:rsidR="00600B29" w:rsidRPr="001065F6" w:rsidRDefault="00600B29" w:rsidP="00600B29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4A18705E" w14:textId="22015EDA" w:rsidR="00600B29" w:rsidRPr="001065F6" w:rsidRDefault="00600B29" w:rsidP="00600B29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269B9354" w14:textId="09F4362F" w:rsidR="00600B29" w:rsidRPr="001065F6" w:rsidRDefault="00600B29" w:rsidP="00600B29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396FB470" w14:textId="6BB6C6EC" w:rsidR="00600B29" w:rsidRDefault="00600B29" w:rsidP="00600B29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065F6">
        <w:rPr>
          <w:rFonts w:cs="Times New Roman"/>
          <w:szCs w:val="24"/>
        </w:rPr>
        <w:t>озможность функционирования на ЭВМ с указанными минимальными системными требованиями</w:t>
      </w:r>
      <w:r>
        <w:rPr>
          <w:rFonts w:cs="Times New Roman"/>
          <w:szCs w:val="24"/>
        </w:rPr>
        <w:t>;</w:t>
      </w:r>
    </w:p>
    <w:p w14:paraId="5DFA487D" w14:textId="28EB4FE0" w:rsidR="00600B29" w:rsidRDefault="00600B29" w:rsidP="00600B29">
      <w:pPr>
        <w:pStyle w:val="2"/>
      </w:pPr>
      <w:bookmarkStart w:id="46" w:name="_Toc178865669"/>
      <w:r>
        <w:t>Общие требования</w:t>
      </w:r>
      <w:bookmarkEnd w:id="46"/>
    </w:p>
    <w:p w14:paraId="4BD1ED71" w14:textId="77777777" w:rsidR="00600B29" w:rsidRPr="001237B1" w:rsidRDefault="00600B29" w:rsidP="00600B29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459C864C" w14:textId="6A42A1C8" w:rsidR="00605E3C" w:rsidRDefault="00605E3C" w:rsidP="00605E3C">
      <w:pPr>
        <w:pStyle w:val="a0"/>
      </w:pPr>
      <w:r w:rsidRPr="00605E3C">
        <w:t>руководитель</w:t>
      </w:r>
      <w:r w:rsidR="00CB7F23">
        <w:t xml:space="preserve"> образовательной программы</w:t>
      </w:r>
      <w:r w:rsidR="007B6029">
        <w:t>, Сергеева Е. Г.</w:t>
      </w:r>
    </w:p>
    <w:p w14:paraId="41CB6BCE" w14:textId="4C3207C4" w:rsidR="00174983" w:rsidRPr="00605E3C" w:rsidRDefault="00174983" w:rsidP="00605E3C">
      <w:pPr>
        <w:pStyle w:val="a0"/>
      </w:pPr>
      <w:r>
        <w:t xml:space="preserve">руководитель учебной практики, Долженкова </w:t>
      </w:r>
      <w:r w:rsidR="00C34E29">
        <w:t>М. Л.</w:t>
      </w:r>
      <w:r>
        <w:t xml:space="preserve"> </w:t>
      </w:r>
    </w:p>
    <w:p w14:paraId="208BE307" w14:textId="78D6CD8C" w:rsidR="00600B29" w:rsidRDefault="00600B29" w:rsidP="00600B29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 xml:space="preserve">Комиссии должны быть предъявлены эксплуатационные документы, </w:t>
      </w:r>
      <w:r w:rsidR="00CC163A">
        <w:rPr>
          <w:rStyle w:val="normaltextrun"/>
          <w:color w:val="000000" w:themeColor="text1"/>
          <w:lang w:val="en-US"/>
        </w:rPr>
        <w:t>MVP</w:t>
      </w:r>
      <w:r w:rsidR="00605E3C">
        <w:rPr>
          <w:rStyle w:val="normaltextrun"/>
          <w:color w:val="000000" w:themeColor="text1"/>
        </w:rPr>
        <w:t xml:space="preserve"> ИС</w:t>
      </w:r>
      <w:r w:rsidRPr="001237B1">
        <w:rPr>
          <w:rStyle w:val="normaltextrun"/>
          <w:color w:val="000000" w:themeColor="text1"/>
        </w:rPr>
        <w:t xml:space="preserve"> и доклад. Оценка результатов осуществляется комиссией коллегиально.</w:t>
      </w:r>
    </w:p>
    <w:p w14:paraId="4ADA1FE7" w14:textId="225EA97D" w:rsidR="00CB4D1D" w:rsidRPr="001F5E9A" w:rsidRDefault="00CB4D1D" w:rsidP="001F5E9A">
      <w:pPr>
        <w:spacing w:before="0" w:after="200" w:line="276" w:lineRule="auto"/>
        <w:ind w:firstLine="0"/>
        <w:contextualSpacing w:val="0"/>
        <w:jc w:val="left"/>
        <w:rPr>
          <w:color w:val="000000" w:themeColor="text1"/>
        </w:rPr>
      </w:pPr>
    </w:p>
    <w:p w14:paraId="66641CA3" w14:textId="77777777" w:rsidR="00600B29" w:rsidRPr="00600B29" w:rsidRDefault="00600B29" w:rsidP="00600B29"/>
    <w:p w14:paraId="5A4DD1F1" w14:textId="77777777" w:rsidR="00600B29" w:rsidRPr="00600B29" w:rsidRDefault="00600B29" w:rsidP="00600B29"/>
    <w:sectPr w:rsidR="00600B29" w:rsidRPr="00600B29" w:rsidSect="00D2756B">
      <w:headerReference w:type="default" r:id="rId20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E149D5" w14:textId="77777777" w:rsidR="007D7A77" w:rsidRDefault="007D7A77">
      <w:pPr>
        <w:spacing w:before="0" w:line="240" w:lineRule="auto"/>
      </w:pPr>
      <w:r>
        <w:separator/>
      </w:r>
    </w:p>
  </w:endnote>
  <w:endnote w:type="continuationSeparator" w:id="0">
    <w:p w14:paraId="242B33E5" w14:textId="77777777" w:rsidR="007D7A77" w:rsidRDefault="007D7A77">
      <w:pPr>
        <w:spacing w:before="0" w:line="240" w:lineRule="auto"/>
      </w:pPr>
      <w:r>
        <w:continuationSeparator/>
      </w:r>
    </w:p>
  </w:endnote>
  <w:endnote w:type="continuationNotice" w:id="1">
    <w:p w14:paraId="518F60D0" w14:textId="77777777" w:rsidR="007D7A77" w:rsidRDefault="007D7A77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42C3AB" w14:textId="77777777" w:rsidR="007D7A77" w:rsidRDefault="007D7A77" w:rsidP="00990EAC">
      <w:pPr>
        <w:spacing w:before="0" w:line="240" w:lineRule="auto"/>
      </w:pPr>
      <w:r>
        <w:separator/>
      </w:r>
    </w:p>
  </w:footnote>
  <w:footnote w:type="continuationSeparator" w:id="0">
    <w:p w14:paraId="1F2F893E" w14:textId="77777777" w:rsidR="007D7A77" w:rsidRDefault="007D7A77" w:rsidP="00990EAC">
      <w:pPr>
        <w:spacing w:before="0" w:line="240" w:lineRule="auto"/>
      </w:pPr>
      <w:r>
        <w:continuationSeparator/>
      </w:r>
    </w:p>
  </w:footnote>
  <w:footnote w:type="continuationNotice" w:id="1">
    <w:p w14:paraId="02F054C2" w14:textId="77777777" w:rsidR="007D7A77" w:rsidRDefault="007D7A77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6B065" w14:textId="41FD88A6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3E0217">
      <w:rPr>
        <w:rStyle w:val="af1"/>
        <w:noProof/>
      </w:rPr>
      <w:t>6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5F81954"/>
    <w:multiLevelType w:val="hybridMultilevel"/>
    <w:tmpl w:val="DFF42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52001"/>
    <w:multiLevelType w:val="hybridMultilevel"/>
    <w:tmpl w:val="107E076A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5F17C50"/>
    <w:multiLevelType w:val="hybridMultilevel"/>
    <w:tmpl w:val="CC100A98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1607E"/>
    <w:multiLevelType w:val="hybridMultilevel"/>
    <w:tmpl w:val="293071C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7E2AA8"/>
    <w:multiLevelType w:val="hybridMultilevel"/>
    <w:tmpl w:val="2EF4C824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7523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65657D9"/>
    <w:multiLevelType w:val="multilevel"/>
    <w:tmpl w:val="F41EB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93309"/>
    <w:multiLevelType w:val="hybridMultilevel"/>
    <w:tmpl w:val="3D52BFEE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3479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4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5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A452B7"/>
    <w:multiLevelType w:val="hybridMultilevel"/>
    <w:tmpl w:val="6CE290A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0D905DE"/>
    <w:multiLevelType w:val="hybridMultilevel"/>
    <w:tmpl w:val="A924339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087E2F"/>
    <w:multiLevelType w:val="multilevel"/>
    <w:tmpl w:val="5E5EB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9101C94"/>
    <w:multiLevelType w:val="multilevel"/>
    <w:tmpl w:val="0A002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02A208C"/>
    <w:multiLevelType w:val="hybridMultilevel"/>
    <w:tmpl w:val="2970F998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FB60FCE">
      <w:numFmt w:val="bullet"/>
      <w:lvlText w:val="•"/>
      <w:lvlJc w:val="left"/>
      <w:pPr>
        <w:ind w:left="2352" w:hanging="1272"/>
      </w:pPr>
      <w:rPr>
        <w:rFonts w:ascii="Times New Roman" w:eastAsiaTheme="minorEastAsia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F7FC3"/>
    <w:multiLevelType w:val="hybridMultilevel"/>
    <w:tmpl w:val="AC246544"/>
    <w:lvl w:ilvl="0" w:tplc="35E4DE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6E55108"/>
    <w:multiLevelType w:val="multilevel"/>
    <w:tmpl w:val="D17C4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A816039"/>
    <w:multiLevelType w:val="hybridMultilevel"/>
    <w:tmpl w:val="38B85CFE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EE11CC7"/>
    <w:multiLevelType w:val="hybridMultilevel"/>
    <w:tmpl w:val="6750DE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D4B36A3"/>
    <w:multiLevelType w:val="hybridMultilevel"/>
    <w:tmpl w:val="ABB241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424930"/>
    <w:multiLevelType w:val="hybridMultilevel"/>
    <w:tmpl w:val="F226250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1540052893">
    <w:abstractNumId w:val="13"/>
  </w:num>
  <w:num w:numId="2" w16cid:durableId="214777859">
    <w:abstractNumId w:val="0"/>
  </w:num>
  <w:num w:numId="3" w16cid:durableId="801777402">
    <w:abstractNumId w:val="14"/>
  </w:num>
  <w:num w:numId="4" w16cid:durableId="300615501">
    <w:abstractNumId w:val="6"/>
  </w:num>
  <w:num w:numId="5" w16cid:durableId="1280449759">
    <w:abstractNumId w:val="7"/>
  </w:num>
  <w:num w:numId="6" w16cid:durableId="765078691">
    <w:abstractNumId w:val="17"/>
  </w:num>
  <w:num w:numId="7" w16cid:durableId="2079327810">
    <w:abstractNumId w:val="23"/>
  </w:num>
  <w:num w:numId="8" w16cid:durableId="152109276">
    <w:abstractNumId w:val="29"/>
  </w:num>
  <w:num w:numId="9" w16cid:durableId="1607468239">
    <w:abstractNumId w:val="31"/>
  </w:num>
  <w:num w:numId="10" w16cid:durableId="1845591677">
    <w:abstractNumId w:val="18"/>
  </w:num>
  <w:num w:numId="11" w16cid:durableId="408623457">
    <w:abstractNumId w:val="25"/>
  </w:num>
  <w:num w:numId="12" w16cid:durableId="923876630">
    <w:abstractNumId w:val="37"/>
  </w:num>
  <w:num w:numId="13" w16cid:durableId="958998306">
    <w:abstractNumId w:val="15"/>
  </w:num>
  <w:num w:numId="14" w16cid:durableId="1999334369">
    <w:abstractNumId w:val="16"/>
  </w:num>
  <w:num w:numId="15" w16cid:durableId="1555385272">
    <w:abstractNumId w:val="8"/>
  </w:num>
  <w:num w:numId="16" w16cid:durableId="1570265364">
    <w:abstractNumId w:val="10"/>
  </w:num>
  <w:num w:numId="17" w16cid:durableId="2060010674">
    <w:abstractNumId w:val="3"/>
  </w:num>
  <w:num w:numId="18" w16cid:durableId="1677221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972378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98178863">
    <w:abstractNumId w:val="5"/>
  </w:num>
  <w:num w:numId="21" w16cid:durableId="1462193079">
    <w:abstractNumId w:val="9"/>
  </w:num>
  <w:num w:numId="22" w16cid:durableId="1070732364">
    <w:abstractNumId w:val="1"/>
  </w:num>
  <w:num w:numId="23" w16cid:durableId="1739673845">
    <w:abstractNumId w:val="34"/>
  </w:num>
  <w:num w:numId="24" w16cid:durableId="1654210798">
    <w:abstractNumId w:val="26"/>
  </w:num>
  <w:num w:numId="25" w16cid:durableId="507140514">
    <w:abstractNumId w:val="27"/>
  </w:num>
  <w:num w:numId="26" w16cid:durableId="789590022">
    <w:abstractNumId w:val="2"/>
  </w:num>
  <w:num w:numId="27" w16cid:durableId="1115825291">
    <w:abstractNumId w:val="30"/>
  </w:num>
  <w:num w:numId="28" w16cid:durableId="473372138">
    <w:abstractNumId w:val="33"/>
  </w:num>
  <w:num w:numId="29" w16cid:durableId="1553426606">
    <w:abstractNumId w:val="12"/>
  </w:num>
  <w:num w:numId="30" w16cid:durableId="10599798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57789696">
    <w:abstractNumId w:val="4"/>
  </w:num>
  <w:num w:numId="32" w16cid:durableId="1850833040">
    <w:abstractNumId w:val="36"/>
  </w:num>
  <w:num w:numId="33" w16cid:durableId="104421551">
    <w:abstractNumId w:val="13"/>
  </w:num>
  <w:num w:numId="34" w16cid:durableId="412162659">
    <w:abstractNumId w:val="24"/>
  </w:num>
  <w:num w:numId="35" w16cid:durableId="1115903537">
    <w:abstractNumId w:val="35"/>
  </w:num>
  <w:num w:numId="36" w16cid:durableId="1385367086">
    <w:abstractNumId w:val="21"/>
  </w:num>
  <w:num w:numId="37" w16cid:durableId="1909613421">
    <w:abstractNumId w:val="11"/>
  </w:num>
  <w:num w:numId="38" w16cid:durableId="1867406861">
    <w:abstractNumId w:val="22"/>
  </w:num>
  <w:num w:numId="39" w16cid:durableId="1894852303">
    <w:abstractNumId w:val="28"/>
  </w:num>
  <w:num w:numId="40" w16cid:durableId="869223997">
    <w:abstractNumId w:val="20"/>
  </w:num>
  <w:num w:numId="41" w16cid:durableId="342511082">
    <w:abstractNumId w:val="32"/>
  </w:num>
  <w:num w:numId="42" w16cid:durableId="32846251">
    <w:abstractNumId w:val="1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05857"/>
    <w:rsid w:val="00012E83"/>
    <w:rsid w:val="00014FDF"/>
    <w:rsid w:val="00015480"/>
    <w:rsid w:val="00020C2C"/>
    <w:rsid w:val="00024473"/>
    <w:rsid w:val="00027E8D"/>
    <w:rsid w:val="00032359"/>
    <w:rsid w:val="00033833"/>
    <w:rsid w:val="00033F6E"/>
    <w:rsid w:val="00035A26"/>
    <w:rsid w:val="000374AF"/>
    <w:rsid w:val="00037B3E"/>
    <w:rsid w:val="00040D1E"/>
    <w:rsid w:val="00040FDF"/>
    <w:rsid w:val="0004295E"/>
    <w:rsid w:val="0004336A"/>
    <w:rsid w:val="00044093"/>
    <w:rsid w:val="00044E30"/>
    <w:rsid w:val="00046056"/>
    <w:rsid w:val="00051403"/>
    <w:rsid w:val="0005745E"/>
    <w:rsid w:val="00057BC4"/>
    <w:rsid w:val="00061F64"/>
    <w:rsid w:val="00063DFB"/>
    <w:rsid w:val="0006528E"/>
    <w:rsid w:val="00066A71"/>
    <w:rsid w:val="00066F6D"/>
    <w:rsid w:val="000705A1"/>
    <w:rsid w:val="0007426D"/>
    <w:rsid w:val="0007469D"/>
    <w:rsid w:val="000767B4"/>
    <w:rsid w:val="00077E86"/>
    <w:rsid w:val="0008146F"/>
    <w:rsid w:val="00087EF4"/>
    <w:rsid w:val="0009273D"/>
    <w:rsid w:val="000934BA"/>
    <w:rsid w:val="00093719"/>
    <w:rsid w:val="00094729"/>
    <w:rsid w:val="00096EC7"/>
    <w:rsid w:val="000A1425"/>
    <w:rsid w:val="000A152E"/>
    <w:rsid w:val="000A537A"/>
    <w:rsid w:val="000C0C5D"/>
    <w:rsid w:val="000C19BB"/>
    <w:rsid w:val="000C2A5F"/>
    <w:rsid w:val="000C2F4F"/>
    <w:rsid w:val="000C6C67"/>
    <w:rsid w:val="000C7B86"/>
    <w:rsid w:val="000C7DE5"/>
    <w:rsid w:val="000D0604"/>
    <w:rsid w:val="000D3006"/>
    <w:rsid w:val="000D38ED"/>
    <w:rsid w:val="000D3A15"/>
    <w:rsid w:val="000E5877"/>
    <w:rsid w:val="000E6490"/>
    <w:rsid w:val="000F113A"/>
    <w:rsid w:val="000F4053"/>
    <w:rsid w:val="00104146"/>
    <w:rsid w:val="00106CC4"/>
    <w:rsid w:val="0011316B"/>
    <w:rsid w:val="001157C8"/>
    <w:rsid w:val="001178FC"/>
    <w:rsid w:val="001223A9"/>
    <w:rsid w:val="001238DC"/>
    <w:rsid w:val="0012501A"/>
    <w:rsid w:val="001275E2"/>
    <w:rsid w:val="0013162A"/>
    <w:rsid w:val="0013287A"/>
    <w:rsid w:val="00132924"/>
    <w:rsid w:val="001413AA"/>
    <w:rsid w:val="00146E33"/>
    <w:rsid w:val="00150617"/>
    <w:rsid w:val="0015225C"/>
    <w:rsid w:val="00155A8D"/>
    <w:rsid w:val="001562EA"/>
    <w:rsid w:val="00160580"/>
    <w:rsid w:val="0016119C"/>
    <w:rsid w:val="00165D67"/>
    <w:rsid w:val="001673EC"/>
    <w:rsid w:val="00167DB3"/>
    <w:rsid w:val="0017271C"/>
    <w:rsid w:val="00172DBA"/>
    <w:rsid w:val="00174983"/>
    <w:rsid w:val="00175DE0"/>
    <w:rsid w:val="0019044F"/>
    <w:rsid w:val="00190AE9"/>
    <w:rsid w:val="001928AA"/>
    <w:rsid w:val="001A12C2"/>
    <w:rsid w:val="001A12C8"/>
    <w:rsid w:val="001A50A1"/>
    <w:rsid w:val="001A5304"/>
    <w:rsid w:val="001A5EF0"/>
    <w:rsid w:val="001A79E2"/>
    <w:rsid w:val="001B065B"/>
    <w:rsid w:val="001B3C9B"/>
    <w:rsid w:val="001B794F"/>
    <w:rsid w:val="001B7EB1"/>
    <w:rsid w:val="001C15BD"/>
    <w:rsid w:val="001C2682"/>
    <w:rsid w:val="001C4A1A"/>
    <w:rsid w:val="001C5320"/>
    <w:rsid w:val="001D213F"/>
    <w:rsid w:val="001D51CB"/>
    <w:rsid w:val="001E2B09"/>
    <w:rsid w:val="001E68EF"/>
    <w:rsid w:val="001F1E73"/>
    <w:rsid w:val="001F3C1A"/>
    <w:rsid w:val="001F5E9A"/>
    <w:rsid w:val="001F5E9C"/>
    <w:rsid w:val="00200E9C"/>
    <w:rsid w:val="00201509"/>
    <w:rsid w:val="00204EB0"/>
    <w:rsid w:val="002070FB"/>
    <w:rsid w:val="00207DBD"/>
    <w:rsid w:val="002125B7"/>
    <w:rsid w:val="00215622"/>
    <w:rsid w:val="00222B07"/>
    <w:rsid w:val="0023221D"/>
    <w:rsid w:val="00234403"/>
    <w:rsid w:val="00234BD7"/>
    <w:rsid w:val="0024008C"/>
    <w:rsid w:val="0024146B"/>
    <w:rsid w:val="00241C37"/>
    <w:rsid w:val="00241EA2"/>
    <w:rsid w:val="00244671"/>
    <w:rsid w:val="00244AD0"/>
    <w:rsid w:val="002469D0"/>
    <w:rsid w:val="002502BF"/>
    <w:rsid w:val="00251769"/>
    <w:rsid w:val="00257E6D"/>
    <w:rsid w:val="00263185"/>
    <w:rsid w:val="002632E0"/>
    <w:rsid w:val="0026423B"/>
    <w:rsid w:val="00267899"/>
    <w:rsid w:val="00270C38"/>
    <w:rsid w:val="002724D7"/>
    <w:rsid w:val="00275B1F"/>
    <w:rsid w:val="00276CAB"/>
    <w:rsid w:val="00281AA2"/>
    <w:rsid w:val="00287E94"/>
    <w:rsid w:val="0029093A"/>
    <w:rsid w:val="00292B29"/>
    <w:rsid w:val="002935DD"/>
    <w:rsid w:val="00294308"/>
    <w:rsid w:val="002952BC"/>
    <w:rsid w:val="00295C3B"/>
    <w:rsid w:val="00296BBF"/>
    <w:rsid w:val="002978FF"/>
    <w:rsid w:val="002A514A"/>
    <w:rsid w:val="002A56D9"/>
    <w:rsid w:val="002B0D48"/>
    <w:rsid w:val="002B3E7F"/>
    <w:rsid w:val="002C1982"/>
    <w:rsid w:val="002C31EB"/>
    <w:rsid w:val="002D1391"/>
    <w:rsid w:val="002D2178"/>
    <w:rsid w:val="002D2B23"/>
    <w:rsid w:val="002D2DEB"/>
    <w:rsid w:val="002D354A"/>
    <w:rsid w:val="002D5B25"/>
    <w:rsid w:val="002D5ED0"/>
    <w:rsid w:val="002D6134"/>
    <w:rsid w:val="002E06CF"/>
    <w:rsid w:val="002E28E9"/>
    <w:rsid w:val="002F1019"/>
    <w:rsid w:val="002F15DD"/>
    <w:rsid w:val="002F4449"/>
    <w:rsid w:val="002F5E1F"/>
    <w:rsid w:val="00300735"/>
    <w:rsid w:val="00303043"/>
    <w:rsid w:val="00303DC8"/>
    <w:rsid w:val="00307A1F"/>
    <w:rsid w:val="0031110E"/>
    <w:rsid w:val="0031179D"/>
    <w:rsid w:val="00311E97"/>
    <w:rsid w:val="00312254"/>
    <w:rsid w:val="00312534"/>
    <w:rsid w:val="00312F95"/>
    <w:rsid w:val="00314943"/>
    <w:rsid w:val="00314CEE"/>
    <w:rsid w:val="00317BF7"/>
    <w:rsid w:val="00323F6E"/>
    <w:rsid w:val="0032535F"/>
    <w:rsid w:val="003253ED"/>
    <w:rsid w:val="00326605"/>
    <w:rsid w:val="00332435"/>
    <w:rsid w:val="00342964"/>
    <w:rsid w:val="00342F34"/>
    <w:rsid w:val="003432A1"/>
    <w:rsid w:val="00345A6D"/>
    <w:rsid w:val="00347678"/>
    <w:rsid w:val="00350180"/>
    <w:rsid w:val="00351631"/>
    <w:rsid w:val="0035344D"/>
    <w:rsid w:val="003552A3"/>
    <w:rsid w:val="00361FB4"/>
    <w:rsid w:val="00363919"/>
    <w:rsid w:val="00364D74"/>
    <w:rsid w:val="00370436"/>
    <w:rsid w:val="003711B3"/>
    <w:rsid w:val="00372C9E"/>
    <w:rsid w:val="0037323A"/>
    <w:rsid w:val="00374EF9"/>
    <w:rsid w:val="00376840"/>
    <w:rsid w:val="00377D91"/>
    <w:rsid w:val="00380D25"/>
    <w:rsid w:val="00382653"/>
    <w:rsid w:val="00384B2C"/>
    <w:rsid w:val="00384CEF"/>
    <w:rsid w:val="00386F3E"/>
    <w:rsid w:val="00387E10"/>
    <w:rsid w:val="00390EAB"/>
    <w:rsid w:val="003915BE"/>
    <w:rsid w:val="00393B1C"/>
    <w:rsid w:val="00393F45"/>
    <w:rsid w:val="00397496"/>
    <w:rsid w:val="003A4E95"/>
    <w:rsid w:val="003B4515"/>
    <w:rsid w:val="003C2810"/>
    <w:rsid w:val="003C28D0"/>
    <w:rsid w:val="003C501B"/>
    <w:rsid w:val="003D07E1"/>
    <w:rsid w:val="003D3E93"/>
    <w:rsid w:val="003D4A86"/>
    <w:rsid w:val="003D61D2"/>
    <w:rsid w:val="003E0217"/>
    <w:rsid w:val="003E09BF"/>
    <w:rsid w:val="003E1A1B"/>
    <w:rsid w:val="003E22A5"/>
    <w:rsid w:val="003E3B91"/>
    <w:rsid w:val="003E4725"/>
    <w:rsid w:val="003E4924"/>
    <w:rsid w:val="003E5807"/>
    <w:rsid w:val="003E58AE"/>
    <w:rsid w:val="003E72CD"/>
    <w:rsid w:val="003E7F98"/>
    <w:rsid w:val="003F0D11"/>
    <w:rsid w:val="003F0F6E"/>
    <w:rsid w:val="003F3F0D"/>
    <w:rsid w:val="003F6256"/>
    <w:rsid w:val="00400C1B"/>
    <w:rsid w:val="004015E5"/>
    <w:rsid w:val="00403FC7"/>
    <w:rsid w:val="00405614"/>
    <w:rsid w:val="004067E3"/>
    <w:rsid w:val="00410843"/>
    <w:rsid w:val="00412E47"/>
    <w:rsid w:val="00416270"/>
    <w:rsid w:val="00431F38"/>
    <w:rsid w:val="0043228C"/>
    <w:rsid w:val="004347A5"/>
    <w:rsid w:val="00434F03"/>
    <w:rsid w:val="00442256"/>
    <w:rsid w:val="00442E43"/>
    <w:rsid w:val="004444DB"/>
    <w:rsid w:val="00447629"/>
    <w:rsid w:val="004501F7"/>
    <w:rsid w:val="00451E07"/>
    <w:rsid w:val="00453293"/>
    <w:rsid w:val="004537C1"/>
    <w:rsid w:val="00455936"/>
    <w:rsid w:val="0045599D"/>
    <w:rsid w:val="004605D9"/>
    <w:rsid w:val="00460EC6"/>
    <w:rsid w:val="0046377F"/>
    <w:rsid w:val="004677DC"/>
    <w:rsid w:val="00471FE2"/>
    <w:rsid w:val="00472A19"/>
    <w:rsid w:val="00475A10"/>
    <w:rsid w:val="004767CD"/>
    <w:rsid w:val="00477484"/>
    <w:rsid w:val="00477CED"/>
    <w:rsid w:val="00481722"/>
    <w:rsid w:val="0048416D"/>
    <w:rsid w:val="00494EFB"/>
    <w:rsid w:val="00495BE4"/>
    <w:rsid w:val="00497E97"/>
    <w:rsid w:val="004A34C3"/>
    <w:rsid w:val="004A7A41"/>
    <w:rsid w:val="004B06C9"/>
    <w:rsid w:val="004B0C8E"/>
    <w:rsid w:val="004B0F88"/>
    <w:rsid w:val="004B7636"/>
    <w:rsid w:val="004C5524"/>
    <w:rsid w:val="004C63D1"/>
    <w:rsid w:val="004D2F3C"/>
    <w:rsid w:val="004D446D"/>
    <w:rsid w:val="004D79B6"/>
    <w:rsid w:val="004E1579"/>
    <w:rsid w:val="004E69CE"/>
    <w:rsid w:val="004E7D1A"/>
    <w:rsid w:val="004F4D49"/>
    <w:rsid w:val="004F5CAE"/>
    <w:rsid w:val="005008C8"/>
    <w:rsid w:val="005017B0"/>
    <w:rsid w:val="00502105"/>
    <w:rsid w:val="00503505"/>
    <w:rsid w:val="005040C9"/>
    <w:rsid w:val="005040DD"/>
    <w:rsid w:val="005055E5"/>
    <w:rsid w:val="00506B7B"/>
    <w:rsid w:val="00512B60"/>
    <w:rsid w:val="00514790"/>
    <w:rsid w:val="00514894"/>
    <w:rsid w:val="00514CFD"/>
    <w:rsid w:val="00515AD5"/>
    <w:rsid w:val="00515AED"/>
    <w:rsid w:val="00524056"/>
    <w:rsid w:val="00524AB1"/>
    <w:rsid w:val="00530053"/>
    <w:rsid w:val="00531E80"/>
    <w:rsid w:val="005343A0"/>
    <w:rsid w:val="005343B2"/>
    <w:rsid w:val="0053466D"/>
    <w:rsid w:val="00534ACB"/>
    <w:rsid w:val="00536F74"/>
    <w:rsid w:val="00541DD4"/>
    <w:rsid w:val="0054313E"/>
    <w:rsid w:val="00544617"/>
    <w:rsid w:val="00547488"/>
    <w:rsid w:val="005512BA"/>
    <w:rsid w:val="005524E9"/>
    <w:rsid w:val="00552A22"/>
    <w:rsid w:val="0055300E"/>
    <w:rsid w:val="00554344"/>
    <w:rsid w:val="00555E69"/>
    <w:rsid w:val="0056079D"/>
    <w:rsid w:val="00561F8C"/>
    <w:rsid w:val="00564694"/>
    <w:rsid w:val="00567EE1"/>
    <w:rsid w:val="00571F85"/>
    <w:rsid w:val="0057389A"/>
    <w:rsid w:val="00574977"/>
    <w:rsid w:val="00576138"/>
    <w:rsid w:val="00576447"/>
    <w:rsid w:val="005764B1"/>
    <w:rsid w:val="00584E3E"/>
    <w:rsid w:val="00592F0A"/>
    <w:rsid w:val="00597115"/>
    <w:rsid w:val="005972E7"/>
    <w:rsid w:val="005A188B"/>
    <w:rsid w:val="005A4E60"/>
    <w:rsid w:val="005B1EAF"/>
    <w:rsid w:val="005B5089"/>
    <w:rsid w:val="005C1BEF"/>
    <w:rsid w:val="005C2667"/>
    <w:rsid w:val="005D1D9F"/>
    <w:rsid w:val="005D4ECA"/>
    <w:rsid w:val="005D68E9"/>
    <w:rsid w:val="005E2486"/>
    <w:rsid w:val="005E3DA2"/>
    <w:rsid w:val="005E4F7C"/>
    <w:rsid w:val="005E75F8"/>
    <w:rsid w:val="005E7941"/>
    <w:rsid w:val="005F0877"/>
    <w:rsid w:val="005F0B98"/>
    <w:rsid w:val="005F2E71"/>
    <w:rsid w:val="005F3CFA"/>
    <w:rsid w:val="005F73E6"/>
    <w:rsid w:val="006007E9"/>
    <w:rsid w:val="00600B29"/>
    <w:rsid w:val="006030ED"/>
    <w:rsid w:val="00605E3C"/>
    <w:rsid w:val="00606C43"/>
    <w:rsid w:val="00614639"/>
    <w:rsid w:val="00620630"/>
    <w:rsid w:val="0062207A"/>
    <w:rsid w:val="006252D8"/>
    <w:rsid w:val="0062534D"/>
    <w:rsid w:val="006267F9"/>
    <w:rsid w:val="00627BC1"/>
    <w:rsid w:val="006324C6"/>
    <w:rsid w:val="00636E3B"/>
    <w:rsid w:val="00642FB9"/>
    <w:rsid w:val="0064643E"/>
    <w:rsid w:val="00651551"/>
    <w:rsid w:val="00661775"/>
    <w:rsid w:val="006638C9"/>
    <w:rsid w:val="006652DC"/>
    <w:rsid w:val="006668E7"/>
    <w:rsid w:val="00686812"/>
    <w:rsid w:val="006877BE"/>
    <w:rsid w:val="0069269D"/>
    <w:rsid w:val="006954B7"/>
    <w:rsid w:val="00695763"/>
    <w:rsid w:val="006A0C1D"/>
    <w:rsid w:val="006A0ED1"/>
    <w:rsid w:val="006A2A58"/>
    <w:rsid w:val="006A3648"/>
    <w:rsid w:val="006A4ADC"/>
    <w:rsid w:val="006A4E6C"/>
    <w:rsid w:val="006A534C"/>
    <w:rsid w:val="006A5DFD"/>
    <w:rsid w:val="006B12CC"/>
    <w:rsid w:val="006B172A"/>
    <w:rsid w:val="006B211A"/>
    <w:rsid w:val="006B5E6B"/>
    <w:rsid w:val="006C5F29"/>
    <w:rsid w:val="006C6987"/>
    <w:rsid w:val="006C7729"/>
    <w:rsid w:val="006D422E"/>
    <w:rsid w:val="006D46A3"/>
    <w:rsid w:val="006D7B25"/>
    <w:rsid w:val="006E4EA7"/>
    <w:rsid w:val="006E7B7F"/>
    <w:rsid w:val="006F1785"/>
    <w:rsid w:val="006F2988"/>
    <w:rsid w:val="006F3138"/>
    <w:rsid w:val="006F3E63"/>
    <w:rsid w:val="006F41C1"/>
    <w:rsid w:val="006F4BED"/>
    <w:rsid w:val="006F512D"/>
    <w:rsid w:val="00701738"/>
    <w:rsid w:val="00701AC1"/>
    <w:rsid w:val="00702405"/>
    <w:rsid w:val="00706D32"/>
    <w:rsid w:val="0071082B"/>
    <w:rsid w:val="0071279D"/>
    <w:rsid w:val="00712968"/>
    <w:rsid w:val="0071332B"/>
    <w:rsid w:val="00715763"/>
    <w:rsid w:val="007157E7"/>
    <w:rsid w:val="00716C0F"/>
    <w:rsid w:val="00717197"/>
    <w:rsid w:val="00717B43"/>
    <w:rsid w:val="007225AB"/>
    <w:rsid w:val="00727973"/>
    <w:rsid w:val="007358CB"/>
    <w:rsid w:val="00741EC2"/>
    <w:rsid w:val="00742650"/>
    <w:rsid w:val="007445A3"/>
    <w:rsid w:val="00747AA0"/>
    <w:rsid w:val="00750E78"/>
    <w:rsid w:val="007522DD"/>
    <w:rsid w:val="00756ABA"/>
    <w:rsid w:val="00761FCC"/>
    <w:rsid w:val="00762C4F"/>
    <w:rsid w:val="007630D2"/>
    <w:rsid w:val="007653EF"/>
    <w:rsid w:val="007661F7"/>
    <w:rsid w:val="0076691E"/>
    <w:rsid w:val="00770291"/>
    <w:rsid w:val="0077149D"/>
    <w:rsid w:val="00773671"/>
    <w:rsid w:val="00773EC7"/>
    <w:rsid w:val="00775FCB"/>
    <w:rsid w:val="00796BE5"/>
    <w:rsid w:val="007A0770"/>
    <w:rsid w:val="007A2C44"/>
    <w:rsid w:val="007A3A60"/>
    <w:rsid w:val="007A3DCD"/>
    <w:rsid w:val="007A44EC"/>
    <w:rsid w:val="007A670B"/>
    <w:rsid w:val="007B2E9D"/>
    <w:rsid w:val="007B6029"/>
    <w:rsid w:val="007B6317"/>
    <w:rsid w:val="007B6AB4"/>
    <w:rsid w:val="007B79AA"/>
    <w:rsid w:val="007C1C0F"/>
    <w:rsid w:val="007C257B"/>
    <w:rsid w:val="007C2693"/>
    <w:rsid w:val="007C5DA6"/>
    <w:rsid w:val="007C648D"/>
    <w:rsid w:val="007C6517"/>
    <w:rsid w:val="007D0DDB"/>
    <w:rsid w:val="007D189A"/>
    <w:rsid w:val="007D18D6"/>
    <w:rsid w:val="007D212D"/>
    <w:rsid w:val="007D7A77"/>
    <w:rsid w:val="007D7B28"/>
    <w:rsid w:val="007E7DEB"/>
    <w:rsid w:val="007F2CAF"/>
    <w:rsid w:val="007F438F"/>
    <w:rsid w:val="007F6F16"/>
    <w:rsid w:val="00801271"/>
    <w:rsid w:val="00801482"/>
    <w:rsid w:val="008047D0"/>
    <w:rsid w:val="00807C04"/>
    <w:rsid w:val="0081256F"/>
    <w:rsid w:val="0081417D"/>
    <w:rsid w:val="008141F1"/>
    <w:rsid w:val="00815163"/>
    <w:rsid w:val="00815197"/>
    <w:rsid w:val="00816178"/>
    <w:rsid w:val="00816AE0"/>
    <w:rsid w:val="0082212C"/>
    <w:rsid w:val="008233FB"/>
    <w:rsid w:val="008249ED"/>
    <w:rsid w:val="008263B4"/>
    <w:rsid w:val="00845529"/>
    <w:rsid w:val="00845F9B"/>
    <w:rsid w:val="00851CEE"/>
    <w:rsid w:val="00853022"/>
    <w:rsid w:val="0085520D"/>
    <w:rsid w:val="00856459"/>
    <w:rsid w:val="00857E32"/>
    <w:rsid w:val="00860B07"/>
    <w:rsid w:val="00872EF8"/>
    <w:rsid w:val="00873742"/>
    <w:rsid w:val="00873C68"/>
    <w:rsid w:val="008749FA"/>
    <w:rsid w:val="008820F5"/>
    <w:rsid w:val="008821B6"/>
    <w:rsid w:val="00885749"/>
    <w:rsid w:val="00887461"/>
    <w:rsid w:val="008913CD"/>
    <w:rsid w:val="00893D3B"/>
    <w:rsid w:val="008951F9"/>
    <w:rsid w:val="00895567"/>
    <w:rsid w:val="008A19F3"/>
    <w:rsid w:val="008A1CA5"/>
    <w:rsid w:val="008A3C7E"/>
    <w:rsid w:val="008A3F7E"/>
    <w:rsid w:val="008A447D"/>
    <w:rsid w:val="008A64B5"/>
    <w:rsid w:val="008A6DA5"/>
    <w:rsid w:val="008A7235"/>
    <w:rsid w:val="008B1742"/>
    <w:rsid w:val="008B1B94"/>
    <w:rsid w:val="008B2FF6"/>
    <w:rsid w:val="008B3835"/>
    <w:rsid w:val="008B5671"/>
    <w:rsid w:val="008B57AD"/>
    <w:rsid w:val="008B7023"/>
    <w:rsid w:val="008C0D47"/>
    <w:rsid w:val="008C30AA"/>
    <w:rsid w:val="008C6310"/>
    <w:rsid w:val="008C684C"/>
    <w:rsid w:val="008C6B7D"/>
    <w:rsid w:val="008D40A0"/>
    <w:rsid w:val="008D417C"/>
    <w:rsid w:val="008D6356"/>
    <w:rsid w:val="008D6D40"/>
    <w:rsid w:val="008E4C97"/>
    <w:rsid w:val="008F4105"/>
    <w:rsid w:val="008F5EDA"/>
    <w:rsid w:val="008F6909"/>
    <w:rsid w:val="00902017"/>
    <w:rsid w:val="00903B70"/>
    <w:rsid w:val="00907058"/>
    <w:rsid w:val="0090747E"/>
    <w:rsid w:val="009078D1"/>
    <w:rsid w:val="00912AA6"/>
    <w:rsid w:val="00915917"/>
    <w:rsid w:val="0091619E"/>
    <w:rsid w:val="00916874"/>
    <w:rsid w:val="0092285C"/>
    <w:rsid w:val="00922A0E"/>
    <w:rsid w:val="009236FA"/>
    <w:rsid w:val="00923D3D"/>
    <w:rsid w:val="00926CB1"/>
    <w:rsid w:val="00930B24"/>
    <w:rsid w:val="00931494"/>
    <w:rsid w:val="00935C6B"/>
    <w:rsid w:val="00940731"/>
    <w:rsid w:val="00941637"/>
    <w:rsid w:val="0094259B"/>
    <w:rsid w:val="009429E3"/>
    <w:rsid w:val="00944557"/>
    <w:rsid w:val="00946800"/>
    <w:rsid w:val="00950955"/>
    <w:rsid w:val="0095138C"/>
    <w:rsid w:val="00955863"/>
    <w:rsid w:val="00955F81"/>
    <w:rsid w:val="009567E1"/>
    <w:rsid w:val="00957C73"/>
    <w:rsid w:val="009610CF"/>
    <w:rsid w:val="00962BF3"/>
    <w:rsid w:val="009630FF"/>
    <w:rsid w:val="00964CB2"/>
    <w:rsid w:val="0096798D"/>
    <w:rsid w:val="00970E98"/>
    <w:rsid w:val="0097494B"/>
    <w:rsid w:val="00974BE7"/>
    <w:rsid w:val="0097511E"/>
    <w:rsid w:val="0098081B"/>
    <w:rsid w:val="0098133E"/>
    <w:rsid w:val="009863FC"/>
    <w:rsid w:val="0098708B"/>
    <w:rsid w:val="00990B3E"/>
    <w:rsid w:val="00990EAC"/>
    <w:rsid w:val="00991D11"/>
    <w:rsid w:val="0099215D"/>
    <w:rsid w:val="0099717C"/>
    <w:rsid w:val="00997825"/>
    <w:rsid w:val="009A051D"/>
    <w:rsid w:val="009A0A4E"/>
    <w:rsid w:val="009A1CB3"/>
    <w:rsid w:val="009A41C9"/>
    <w:rsid w:val="009A78AA"/>
    <w:rsid w:val="009B1CA4"/>
    <w:rsid w:val="009B3811"/>
    <w:rsid w:val="009B4BB6"/>
    <w:rsid w:val="009B6915"/>
    <w:rsid w:val="009C15AC"/>
    <w:rsid w:val="009C1E84"/>
    <w:rsid w:val="009C2712"/>
    <w:rsid w:val="009C36DE"/>
    <w:rsid w:val="009C47B6"/>
    <w:rsid w:val="009C5201"/>
    <w:rsid w:val="009C62A8"/>
    <w:rsid w:val="009C6785"/>
    <w:rsid w:val="009D0379"/>
    <w:rsid w:val="009D2619"/>
    <w:rsid w:val="009D3CC2"/>
    <w:rsid w:val="009D483E"/>
    <w:rsid w:val="009D4B84"/>
    <w:rsid w:val="009D5528"/>
    <w:rsid w:val="009D6117"/>
    <w:rsid w:val="009D69EC"/>
    <w:rsid w:val="009E5890"/>
    <w:rsid w:val="009E7387"/>
    <w:rsid w:val="009F1C8A"/>
    <w:rsid w:val="009F59D7"/>
    <w:rsid w:val="009F6DA9"/>
    <w:rsid w:val="00A0279B"/>
    <w:rsid w:val="00A06116"/>
    <w:rsid w:val="00A108AF"/>
    <w:rsid w:val="00A131CC"/>
    <w:rsid w:val="00A14847"/>
    <w:rsid w:val="00A17043"/>
    <w:rsid w:val="00A22E7D"/>
    <w:rsid w:val="00A257C0"/>
    <w:rsid w:val="00A26122"/>
    <w:rsid w:val="00A3550C"/>
    <w:rsid w:val="00A35F6D"/>
    <w:rsid w:val="00A37489"/>
    <w:rsid w:val="00A41041"/>
    <w:rsid w:val="00A43971"/>
    <w:rsid w:val="00A439AD"/>
    <w:rsid w:val="00A43CE0"/>
    <w:rsid w:val="00A43D43"/>
    <w:rsid w:val="00A50EA5"/>
    <w:rsid w:val="00A51A5D"/>
    <w:rsid w:val="00A53EA1"/>
    <w:rsid w:val="00A546A7"/>
    <w:rsid w:val="00A54F03"/>
    <w:rsid w:val="00A56371"/>
    <w:rsid w:val="00A631A3"/>
    <w:rsid w:val="00A6347B"/>
    <w:rsid w:val="00A64A7D"/>
    <w:rsid w:val="00A6518F"/>
    <w:rsid w:val="00A66360"/>
    <w:rsid w:val="00A70C76"/>
    <w:rsid w:val="00A7464D"/>
    <w:rsid w:val="00A80780"/>
    <w:rsid w:val="00A81F71"/>
    <w:rsid w:val="00A93B7E"/>
    <w:rsid w:val="00A97234"/>
    <w:rsid w:val="00AA10C2"/>
    <w:rsid w:val="00AA1BDF"/>
    <w:rsid w:val="00AA487E"/>
    <w:rsid w:val="00AB047F"/>
    <w:rsid w:val="00AB276B"/>
    <w:rsid w:val="00AB465D"/>
    <w:rsid w:val="00AB4A98"/>
    <w:rsid w:val="00AB5D19"/>
    <w:rsid w:val="00AB7875"/>
    <w:rsid w:val="00AC354C"/>
    <w:rsid w:val="00AC4F31"/>
    <w:rsid w:val="00AC53A7"/>
    <w:rsid w:val="00AC7864"/>
    <w:rsid w:val="00AD0740"/>
    <w:rsid w:val="00AD1E5B"/>
    <w:rsid w:val="00AD74DC"/>
    <w:rsid w:val="00AE057F"/>
    <w:rsid w:val="00AE44B8"/>
    <w:rsid w:val="00AE4CE5"/>
    <w:rsid w:val="00AF478D"/>
    <w:rsid w:val="00AF5095"/>
    <w:rsid w:val="00AF7668"/>
    <w:rsid w:val="00B06B73"/>
    <w:rsid w:val="00B125F0"/>
    <w:rsid w:val="00B129E9"/>
    <w:rsid w:val="00B2160F"/>
    <w:rsid w:val="00B27F07"/>
    <w:rsid w:val="00B3164A"/>
    <w:rsid w:val="00B34694"/>
    <w:rsid w:val="00B36C5A"/>
    <w:rsid w:val="00B37E6B"/>
    <w:rsid w:val="00B41551"/>
    <w:rsid w:val="00B426FB"/>
    <w:rsid w:val="00B44150"/>
    <w:rsid w:val="00B57EEF"/>
    <w:rsid w:val="00B62D3F"/>
    <w:rsid w:val="00B63A5B"/>
    <w:rsid w:val="00B6451B"/>
    <w:rsid w:val="00B6574F"/>
    <w:rsid w:val="00B6663A"/>
    <w:rsid w:val="00B7174E"/>
    <w:rsid w:val="00B72B98"/>
    <w:rsid w:val="00B74607"/>
    <w:rsid w:val="00B77378"/>
    <w:rsid w:val="00B775B6"/>
    <w:rsid w:val="00B8014A"/>
    <w:rsid w:val="00B804AA"/>
    <w:rsid w:val="00B82040"/>
    <w:rsid w:val="00B84157"/>
    <w:rsid w:val="00B84E51"/>
    <w:rsid w:val="00B84FFA"/>
    <w:rsid w:val="00B91F65"/>
    <w:rsid w:val="00B944DF"/>
    <w:rsid w:val="00B963DF"/>
    <w:rsid w:val="00BA31A5"/>
    <w:rsid w:val="00BA6FC1"/>
    <w:rsid w:val="00BB0350"/>
    <w:rsid w:val="00BB41FD"/>
    <w:rsid w:val="00BB5568"/>
    <w:rsid w:val="00BB567F"/>
    <w:rsid w:val="00BB7AEE"/>
    <w:rsid w:val="00BC0DB0"/>
    <w:rsid w:val="00BC17B4"/>
    <w:rsid w:val="00BC27D9"/>
    <w:rsid w:val="00BC283C"/>
    <w:rsid w:val="00BC4FA9"/>
    <w:rsid w:val="00BC59E7"/>
    <w:rsid w:val="00BD2B75"/>
    <w:rsid w:val="00BD442E"/>
    <w:rsid w:val="00BD46E8"/>
    <w:rsid w:val="00BD738C"/>
    <w:rsid w:val="00BE252D"/>
    <w:rsid w:val="00BE37DA"/>
    <w:rsid w:val="00BE39B8"/>
    <w:rsid w:val="00BE71FF"/>
    <w:rsid w:val="00BF0033"/>
    <w:rsid w:val="00BF44A4"/>
    <w:rsid w:val="00BF5FF3"/>
    <w:rsid w:val="00BF7BFF"/>
    <w:rsid w:val="00C01A01"/>
    <w:rsid w:val="00C035AA"/>
    <w:rsid w:val="00C07583"/>
    <w:rsid w:val="00C105A1"/>
    <w:rsid w:val="00C1129C"/>
    <w:rsid w:val="00C11E33"/>
    <w:rsid w:val="00C122F9"/>
    <w:rsid w:val="00C12E1E"/>
    <w:rsid w:val="00C13C45"/>
    <w:rsid w:val="00C1681F"/>
    <w:rsid w:val="00C17699"/>
    <w:rsid w:val="00C21713"/>
    <w:rsid w:val="00C2408C"/>
    <w:rsid w:val="00C2524F"/>
    <w:rsid w:val="00C25B01"/>
    <w:rsid w:val="00C34E29"/>
    <w:rsid w:val="00C37B30"/>
    <w:rsid w:val="00C421FD"/>
    <w:rsid w:val="00C435ED"/>
    <w:rsid w:val="00C442B5"/>
    <w:rsid w:val="00C44F52"/>
    <w:rsid w:val="00C46F76"/>
    <w:rsid w:val="00C50E9D"/>
    <w:rsid w:val="00C52A0D"/>
    <w:rsid w:val="00C54F79"/>
    <w:rsid w:val="00C55685"/>
    <w:rsid w:val="00C56EAA"/>
    <w:rsid w:val="00C6040D"/>
    <w:rsid w:val="00C61DF4"/>
    <w:rsid w:val="00C66BE2"/>
    <w:rsid w:val="00C66D2E"/>
    <w:rsid w:val="00C7042A"/>
    <w:rsid w:val="00C86701"/>
    <w:rsid w:val="00C8774D"/>
    <w:rsid w:val="00C92C19"/>
    <w:rsid w:val="00C9376A"/>
    <w:rsid w:val="00C93C3A"/>
    <w:rsid w:val="00C946BB"/>
    <w:rsid w:val="00C94D79"/>
    <w:rsid w:val="00C95B4F"/>
    <w:rsid w:val="00C96227"/>
    <w:rsid w:val="00C96CCB"/>
    <w:rsid w:val="00CA4118"/>
    <w:rsid w:val="00CA462A"/>
    <w:rsid w:val="00CA46E3"/>
    <w:rsid w:val="00CB1422"/>
    <w:rsid w:val="00CB211A"/>
    <w:rsid w:val="00CB3EB2"/>
    <w:rsid w:val="00CB4D1D"/>
    <w:rsid w:val="00CB7F23"/>
    <w:rsid w:val="00CC163A"/>
    <w:rsid w:val="00CC3B6C"/>
    <w:rsid w:val="00CC6028"/>
    <w:rsid w:val="00CC6D7A"/>
    <w:rsid w:val="00CC75F8"/>
    <w:rsid w:val="00CD1405"/>
    <w:rsid w:val="00CE0529"/>
    <w:rsid w:val="00CE3A3D"/>
    <w:rsid w:val="00CE7A30"/>
    <w:rsid w:val="00CE7A85"/>
    <w:rsid w:val="00CF3B09"/>
    <w:rsid w:val="00CF4EF6"/>
    <w:rsid w:val="00D032C4"/>
    <w:rsid w:val="00D0476C"/>
    <w:rsid w:val="00D11B47"/>
    <w:rsid w:val="00D1204C"/>
    <w:rsid w:val="00D1225A"/>
    <w:rsid w:val="00D15007"/>
    <w:rsid w:val="00D16425"/>
    <w:rsid w:val="00D1695C"/>
    <w:rsid w:val="00D17A07"/>
    <w:rsid w:val="00D17B49"/>
    <w:rsid w:val="00D21E52"/>
    <w:rsid w:val="00D24A5D"/>
    <w:rsid w:val="00D24CBA"/>
    <w:rsid w:val="00D26A08"/>
    <w:rsid w:val="00D270A5"/>
    <w:rsid w:val="00D2756B"/>
    <w:rsid w:val="00D3115C"/>
    <w:rsid w:val="00D31A36"/>
    <w:rsid w:val="00D31A78"/>
    <w:rsid w:val="00D37FCB"/>
    <w:rsid w:val="00D4023D"/>
    <w:rsid w:val="00D4069A"/>
    <w:rsid w:val="00D41021"/>
    <w:rsid w:val="00D4644F"/>
    <w:rsid w:val="00D54ECC"/>
    <w:rsid w:val="00D60F97"/>
    <w:rsid w:val="00D61252"/>
    <w:rsid w:val="00D6226F"/>
    <w:rsid w:val="00D6380C"/>
    <w:rsid w:val="00D664C5"/>
    <w:rsid w:val="00D7189D"/>
    <w:rsid w:val="00D71CBE"/>
    <w:rsid w:val="00D730CA"/>
    <w:rsid w:val="00D76F6E"/>
    <w:rsid w:val="00D801DF"/>
    <w:rsid w:val="00D82DBA"/>
    <w:rsid w:val="00D8472B"/>
    <w:rsid w:val="00D86307"/>
    <w:rsid w:val="00D93BC9"/>
    <w:rsid w:val="00D94F64"/>
    <w:rsid w:val="00D969C0"/>
    <w:rsid w:val="00D978E4"/>
    <w:rsid w:val="00DA0D0C"/>
    <w:rsid w:val="00DA24FA"/>
    <w:rsid w:val="00DA33AC"/>
    <w:rsid w:val="00DA35F9"/>
    <w:rsid w:val="00DA535C"/>
    <w:rsid w:val="00DA64D0"/>
    <w:rsid w:val="00DA6582"/>
    <w:rsid w:val="00DA7204"/>
    <w:rsid w:val="00DA7E5F"/>
    <w:rsid w:val="00DB0AE9"/>
    <w:rsid w:val="00DB0DFE"/>
    <w:rsid w:val="00DB67CB"/>
    <w:rsid w:val="00DC22C2"/>
    <w:rsid w:val="00DC298A"/>
    <w:rsid w:val="00DC3D8E"/>
    <w:rsid w:val="00DC50CC"/>
    <w:rsid w:val="00DC52F4"/>
    <w:rsid w:val="00DC575A"/>
    <w:rsid w:val="00DC5FE1"/>
    <w:rsid w:val="00DC7BF7"/>
    <w:rsid w:val="00DD008C"/>
    <w:rsid w:val="00DD2875"/>
    <w:rsid w:val="00DD2B98"/>
    <w:rsid w:val="00DD4754"/>
    <w:rsid w:val="00DD63DC"/>
    <w:rsid w:val="00DE03C1"/>
    <w:rsid w:val="00DE18B5"/>
    <w:rsid w:val="00DE487C"/>
    <w:rsid w:val="00DE7D8D"/>
    <w:rsid w:val="00DF05E7"/>
    <w:rsid w:val="00DF09F4"/>
    <w:rsid w:val="00DF1302"/>
    <w:rsid w:val="00DF193A"/>
    <w:rsid w:val="00DF2CB4"/>
    <w:rsid w:val="00E0295B"/>
    <w:rsid w:val="00E02E0B"/>
    <w:rsid w:val="00E04355"/>
    <w:rsid w:val="00E0593E"/>
    <w:rsid w:val="00E11067"/>
    <w:rsid w:val="00E1783E"/>
    <w:rsid w:val="00E23755"/>
    <w:rsid w:val="00E26720"/>
    <w:rsid w:val="00E26AEF"/>
    <w:rsid w:val="00E31BC3"/>
    <w:rsid w:val="00E32E74"/>
    <w:rsid w:val="00E35A11"/>
    <w:rsid w:val="00E36DF7"/>
    <w:rsid w:val="00E41AEE"/>
    <w:rsid w:val="00E43C83"/>
    <w:rsid w:val="00E456BB"/>
    <w:rsid w:val="00E4794F"/>
    <w:rsid w:val="00E508A7"/>
    <w:rsid w:val="00E50F28"/>
    <w:rsid w:val="00E562A2"/>
    <w:rsid w:val="00E60A44"/>
    <w:rsid w:val="00E63CF4"/>
    <w:rsid w:val="00E64B0B"/>
    <w:rsid w:val="00E6649E"/>
    <w:rsid w:val="00E666EA"/>
    <w:rsid w:val="00E708D5"/>
    <w:rsid w:val="00E72414"/>
    <w:rsid w:val="00E74087"/>
    <w:rsid w:val="00E7685F"/>
    <w:rsid w:val="00E77517"/>
    <w:rsid w:val="00E822B1"/>
    <w:rsid w:val="00E85CEA"/>
    <w:rsid w:val="00E8690C"/>
    <w:rsid w:val="00E909FD"/>
    <w:rsid w:val="00E97C53"/>
    <w:rsid w:val="00EA1CEB"/>
    <w:rsid w:val="00EA24CF"/>
    <w:rsid w:val="00EA321D"/>
    <w:rsid w:val="00EA6493"/>
    <w:rsid w:val="00EA6E85"/>
    <w:rsid w:val="00EA70F3"/>
    <w:rsid w:val="00EA7476"/>
    <w:rsid w:val="00EB0651"/>
    <w:rsid w:val="00EB0BCD"/>
    <w:rsid w:val="00EB1326"/>
    <w:rsid w:val="00EB1F89"/>
    <w:rsid w:val="00EB1FC2"/>
    <w:rsid w:val="00EB53F9"/>
    <w:rsid w:val="00EC14DF"/>
    <w:rsid w:val="00EC18F8"/>
    <w:rsid w:val="00EC1BB9"/>
    <w:rsid w:val="00EC2311"/>
    <w:rsid w:val="00EC2F94"/>
    <w:rsid w:val="00ED219C"/>
    <w:rsid w:val="00ED3B32"/>
    <w:rsid w:val="00ED40A5"/>
    <w:rsid w:val="00ED4232"/>
    <w:rsid w:val="00ED4484"/>
    <w:rsid w:val="00ED6B45"/>
    <w:rsid w:val="00ED7346"/>
    <w:rsid w:val="00ED77F3"/>
    <w:rsid w:val="00ED7AA1"/>
    <w:rsid w:val="00EE14D3"/>
    <w:rsid w:val="00EE45D4"/>
    <w:rsid w:val="00EE7DDF"/>
    <w:rsid w:val="00EF013C"/>
    <w:rsid w:val="00EF1410"/>
    <w:rsid w:val="00EF14F6"/>
    <w:rsid w:val="00EF301A"/>
    <w:rsid w:val="00EF72B5"/>
    <w:rsid w:val="00F03BC5"/>
    <w:rsid w:val="00F03FE3"/>
    <w:rsid w:val="00F056AF"/>
    <w:rsid w:val="00F05BB5"/>
    <w:rsid w:val="00F113BF"/>
    <w:rsid w:val="00F125E9"/>
    <w:rsid w:val="00F16EDB"/>
    <w:rsid w:val="00F20633"/>
    <w:rsid w:val="00F20ED0"/>
    <w:rsid w:val="00F2337D"/>
    <w:rsid w:val="00F25908"/>
    <w:rsid w:val="00F26E37"/>
    <w:rsid w:val="00F326EF"/>
    <w:rsid w:val="00F32A7C"/>
    <w:rsid w:val="00F34EC4"/>
    <w:rsid w:val="00F37329"/>
    <w:rsid w:val="00F374E5"/>
    <w:rsid w:val="00F413EB"/>
    <w:rsid w:val="00F4271F"/>
    <w:rsid w:val="00F431DE"/>
    <w:rsid w:val="00F456BA"/>
    <w:rsid w:val="00F5534E"/>
    <w:rsid w:val="00F6042B"/>
    <w:rsid w:val="00F62DCD"/>
    <w:rsid w:val="00F64171"/>
    <w:rsid w:val="00F6661E"/>
    <w:rsid w:val="00F7153B"/>
    <w:rsid w:val="00F7451A"/>
    <w:rsid w:val="00F745DD"/>
    <w:rsid w:val="00F74F86"/>
    <w:rsid w:val="00F75189"/>
    <w:rsid w:val="00F76B03"/>
    <w:rsid w:val="00F76EBD"/>
    <w:rsid w:val="00F777E1"/>
    <w:rsid w:val="00F82D9D"/>
    <w:rsid w:val="00F8478E"/>
    <w:rsid w:val="00F84AC0"/>
    <w:rsid w:val="00F84B99"/>
    <w:rsid w:val="00F84FF8"/>
    <w:rsid w:val="00F85769"/>
    <w:rsid w:val="00F85B2E"/>
    <w:rsid w:val="00F8700A"/>
    <w:rsid w:val="00F87D66"/>
    <w:rsid w:val="00F961E8"/>
    <w:rsid w:val="00FA3223"/>
    <w:rsid w:val="00FA6956"/>
    <w:rsid w:val="00FB0572"/>
    <w:rsid w:val="00FB05EA"/>
    <w:rsid w:val="00FB25A6"/>
    <w:rsid w:val="00FB2D3D"/>
    <w:rsid w:val="00FB2D42"/>
    <w:rsid w:val="00FB65FB"/>
    <w:rsid w:val="00FB744D"/>
    <w:rsid w:val="00FB7980"/>
    <w:rsid w:val="00FB7A46"/>
    <w:rsid w:val="00FC7585"/>
    <w:rsid w:val="00FD012F"/>
    <w:rsid w:val="00FD0C4A"/>
    <w:rsid w:val="00FD2680"/>
    <w:rsid w:val="00FD3CAC"/>
    <w:rsid w:val="00FD5A94"/>
    <w:rsid w:val="00FD73B1"/>
    <w:rsid w:val="00FE1194"/>
    <w:rsid w:val="00FE3EB0"/>
    <w:rsid w:val="00FE774F"/>
    <w:rsid w:val="00FE77D9"/>
    <w:rsid w:val="00FF2EF8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605E3C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DF05E7"/>
  </w:style>
  <w:style w:type="table" w:customStyle="1" w:styleId="13">
    <w:name w:val="Сетка таблицы1"/>
    <w:basedOn w:val="a3"/>
    <w:next w:val="ac"/>
    <w:uiPriority w:val="39"/>
    <w:rsid w:val="00FB25A6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-1">
    <w:name w:val="my-1"/>
    <w:basedOn w:val="a1"/>
    <w:rsid w:val="00BD46E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c">
    <w:name w:val="Unresolved Mention"/>
    <w:basedOn w:val="a2"/>
    <w:uiPriority w:val="99"/>
    <w:semiHidden/>
    <w:unhideWhenUsed/>
    <w:rsid w:val="00EE7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4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137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2073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109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kir.uslugi-uborka.ru/?yclid=13046560474082312191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resh-house43.ru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martcleaning43.ru/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6B42F3-8CD4-45D4-A4A6-78ADAF13BD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2925</TotalTime>
  <Pages>24</Pages>
  <Words>3421</Words>
  <Characters>19506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Ivan Kulikov</cp:lastModifiedBy>
  <cp:revision>473</cp:revision>
  <cp:lastPrinted>2023-10-26T17:44:00Z</cp:lastPrinted>
  <dcterms:created xsi:type="dcterms:W3CDTF">2022-02-14T06:37:00Z</dcterms:created>
  <dcterms:modified xsi:type="dcterms:W3CDTF">2024-10-05T17:13:00Z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